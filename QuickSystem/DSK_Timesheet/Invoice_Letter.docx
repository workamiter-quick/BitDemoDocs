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DC98" w14:textId="46E8498F" w:rsidR="00AE21DC" w:rsidRPr="00AE21DC" w:rsidRDefault="00DD4C2E" w:rsidP="00DD4C2E">
      <w:pPr>
        <w:pStyle w:val="Name"/>
        <w:rPr>
          <w:b/>
        </w:rPr>
      </w:pPr>
      <w:r>
        <w:t>Quick system</w:t>
      </w:r>
    </w:p>
    <w:p w14:paraId="7604D555" w14:textId="77777777" w:rsidR="00934E86" w:rsidRDefault="00934E86" w:rsidP="00934E86">
      <w:pPr>
        <w:jc w:val="center"/>
      </w:pPr>
      <w:r>
        <w:rPr>
          <w:b/>
          <w:sz w:val="32"/>
        </w:rPr>
        <w:t>TAX INVOICE</w:t>
      </w:r>
    </w:p>
    <w:p w14:paraId="32791278" w14:textId="77777777" w:rsidR="00934E86" w:rsidRDefault="00934E86" w:rsidP="00934E86"/>
    <w:p w14:paraId="69C65158" w14:textId="77777777" w:rsidR="00934E86" w:rsidRDefault="00934E86" w:rsidP="00934E86">
      <w:r>
        <w:t>Invoice #: TEL-2501-005</w:t>
      </w:r>
    </w:p>
    <w:p w14:paraId="782B8F4E" w14:textId="77777777" w:rsidR="00934E86" w:rsidRDefault="00934E86" w:rsidP="00934E86">
      <w:r>
        <w:t>Date: 9</w:t>
      </w:r>
      <w:r w:rsidRPr="00383AAF">
        <w:rPr>
          <w:vertAlign w:val="superscript"/>
        </w:rPr>
        <w:t>th</w:t>
      </w:r>
      <w:r>
        <w:t xml:space="preserve"> Sep 2025</w:t>
      </w:r>
    </w:p>
    <w:p w14:paraId="3A25AA95" w14:textId="77777777" w:rsidR="00934E86" w:rsidRDefault="00934E86" w:rsidP="00934E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34E86" w14:paraId="47B71A3F" w14:textId="77777777" w:rsidTr="00FF0928">
        <w:tc>
          <w:tcPr>
            <w:tcW w:w="4320" w:type="dxa"/>
          </w:tcPr>
          <w:p w14:paraId="520DEAB9" w14:textId="77777777" w:rsidR="00934E86" w:rsidRDefault="00934E86" w:rsidP="00FF0928">
            <w:r>
              <w:t>Bill To</w:t>
            </w:r>
          </w:p>
        </w:tc>
        <w:tc>
          <w:tcPr>
            <w:tcW w:w="4320" w:type="dxa"/>
          </w:tcPr>
          <w:p w14:paraId="7AF297D1" w14:textId="77777777" w:rsidR="00934E86" w:rsidRDefault="00934E86" w:rsidP="00FF0928">
            <w:r>
              <w:t>Recipient</w:t>
            </w:r>
          </w:p>
        </w:tc>
      </w:tr>
      <w:tr w:rsidR="00934E86" w14:paraId="1568760D" w14:textId="77777777" w:rsidTr="00FF0928">
        <w:tc>
          <w:tcPr>
            <w:tcW w:w="4320" w:type="dxa"/>
          </w:tcPr>
          <w:p w14:paraId="5676BD53" w14:textId="77777777" w:rsidR="00934E86" w:rsidRPr="00EE5C0E" w:rsidRDefault="00934E86" w:rsidP="00FF0928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EE5C0E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FORT KNOX CYBER SECURITY</w:t>
            </w:r>
          </w:p>
          <w:p w14:paraId="2449FC36" w14:textId="77777777" w:rsidR="00934E86" w:rsidRPr="002A5DD1" w:rsidRDefault="00934E86" w:rsidP="00FF0928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A5DD1">
              <w:rPr>
                <w:rFonts w:ascii="Arial" w:hAnsi="Arial" w:cs="Arial"/>
                <w:color w:val="000000" w:themeColor="text1"/>
                <w:szCs w:val="20"/>
              </w:rPr>
              <w:t>The Pivot</w:t>
            </w:r>
          </w:p>
          <w:p w14:paraId="455D5C0A" w14:textId="77777777" w:rsidR="00934E86" w:rsidRPr="002A5DD1" w:rsidRDefault="00934E86" w:rsidP="00FF0928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A5DD1">
              <w:rPr>
                <w:rFonts w:ascii="Arial" w:hAnsi="Arial" w:cs="Arial"/>
                <w:color w:val="000000" w:themeColor="text1"/>
                <w:szCs w:val="20"/>
              </w:rPr>
              <w:t>1 Monte Casino Boulevard</w:t>
            </w:r>
          </w:p>
          <w:p w14:paraId="29A0BCDB" w14:textId="77777777" w:rsidR="00934E86" w:rsidRPr="002A5DD1" w:rsidRDefault="00934E86" w:rsidP="00FF0928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A5DD1">
              <w:rPr>
                <w:rFonts w:ascii="Arial" w:hAnsi="Arial" w:cs="Arial"/>
                <w:color w:val="000000" w:themeColor="text1"/>
                <w:szCs w:val="20"/>
              </w:rPr>
              <w:t>Fourways</w:t>
            </w:r>
          </w:p>
          <w:p w14:paraId="1679F381" w14:textId="77777777" w:rsidR="00934E86" w:rsidRPr="002A5DD1" w:rsidRDefault="00934E86" w:rsidP="00FF0928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A5DD1">
              <w:rPr>
                <w:rFonts w:ascii="Arial" w:hAnsi="Arial" w:cs="Arial"/>
                <w:color w:val="000000" w:themeColor="text1"/>
                <w:szCs w:val="20"/>
              </w:rPr>
              <w:t>Johannesburg</w:t>
            </w:r>
          </w:p>
          <w:p w14:paraId="5F7F5C73" w14:textId="77777777" w:rsidR="00934E86" w:rsidRDefault="00934E86" w:rsidP="00FF0928">
            <w:r w:rsidRPr="002A5DD1">
              <w:rPr>
                <w:rFonts w:ascii="Arial" w:hAnsi="Arial" w:cs="Arial"/>
                <w:color w:val="000000" w:themeColor="text1"/>
                <w:szCs w:val="20"/>
              </w:rPr>
              <w:t>2055</w:t>
            </w:r>
          </w:p>
        </w:tc>
        <w:tc>
          <w:tcPr>
            <w:tcW w:w="4320" w:type="dxa"/>
          </w:tcPr>
          <w:p w14:paraId="340A97A5" w14:textId="77777777" w:rsidR="00934E86" w:rsidRDefault="00934E86" w:rsidP="00FF0928">
            <w:r w:rsidRPr="00EE5C0E">
              <w:rPr>
                <w:b/>
                <w:bCs/>
              </w:rPr>
              <w:t>QUICKSYSTEM (PTY) LTD</w:t>
            </w:r>
            <w:r>
              <w:br/>
              <w:t>42 BONNIE VIE MOERDYK ST</w:t>
            </w:r>
            <w:r>
              <w:br/>
              <w:t>KYALAMI HILLS EXT</w:t>
            </w:r>
            <w:r>
              <w:br/>
              <w:t>JOHANNESBURG</w:t>
            </w:r>
            <w:r>
              <w:br/>
              <w:t>GAUTENG</w:t>
            </w:r>
            <w:r>
              <w:br/>
              <w:t>1684</w:t>
            </w:r>
          </w:p>
        </w:tc>
      </w:tr>
    </w:tbl>
    <w:p w14:paraId="638593C8" w14:textId="77777777" w:rsidR="00934E86" w:rsidRDefault="00934E86" w:rsidP="00934E86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17"/>
        <w:gridCol w:w="2233"/>
        <w:gridCol w:w="2123"/>
        <w:gridCol w:w="2147"/>
      </w:tblGrid>
      <w:tr w:rsidR="00934E86" w14:paraId="2DCD28C3" w14:textId="77777777" w:rsidTr="00934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6834F4D" w14:textId="77777777" w:rsidR="00934E86" w:rsidRDefault="00934E86" w:rsidP="00FF0928">
            <w:r>
              <w:t>Hours</w:t>
            </w:r>
          </w:p>
        </w:tc>
        <w:tc>
          <w:tcPr>
            <w:tcW w:w="2233" w:type="dxa"/>
          </w:tcPr>
          <w:p w14:paraId="4686092D" w14:textId="77777777" w:rsidR="00934E86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23" w:type="dxa"/>
          </w:tcPr>
          <w:p w14:paraId="1F1AD2C6" w14:textId="77777777" w:rsidR="00934E86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 (per hour)</w:t>
            </w:r>
          </w:p>
        </w:tc>
        <w:tc>
          <w:tcPr>
            <w:tcW w:w="2147" w:type="dxa"/>
          </w:tcPr>
          <w:p w14:paraId="6314BE15" w14:textId="77777777" w:rsidR="00934E86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934E86" w14:paraId="37E61DE7" w14:textId="77777777" w:rsidTr="00934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2A1815B" w14:textId="77777777" w:rsidR="00934E86" w:rsidRDefault="00934E86" w:rsidP="00FF0928">
            <w:r>
              <w:t>60</w:t>
            </w:r>
          </w:p>
        </w:tc>
        <w:tc>
          <w:tcPr>
            <w:tcW w:w="2233" w:type="dxa"/>
          </w:tcPr>
          <w:p w14:paraId="78EC4297" w14:textId="77777777" w:rsidR="00934E86" w:rsidRDefault="00934E86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815561756"/>
                <w:placeholder>
                  <w:docPart w:val="8A15989786E24A92B946F1C4AE4FB2E3"/>
                </w:placeholder>
                <w15:appearance w15:val="hidden"/>
              </w:sdtPr>
              <w:sdtContent>
                <w:r w:rsidRPr="003926FE">
                  <w:rPr>
                    <w:rFonts w:ascii="Arial" w:hAnsi="Arial" w:cs="Arial"/>
                    <w:color w:val="000000" w:themeColor="text1"/>
                    <w:lang w:val="en-IN"/>
                  </w:rPr>
                  <w:t>GIS Development services</w:t>
                </w:r>
              </w:sdtContent>
            </w:sdt>
          </w:p>
        </w:tc>
        <w:tc>
          <w:tcPr>
            <w:tcW w:w="2123" w:type="dxa"/>
          </w:tcPr>
          <w:p w14:paraId="1AC3A673" w14:textId="77777777" w:rsidR="00934E86" w:rsidRDefault="00934E86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500.00</w:t>
            </w:r>
          </w:p>
        </w:tc>
        <w:tc>
          <w:tcPr>
            <w:tcW w:w="2147" w:type="dxa"/>
          </w:tcPr>
          <w:p w14:paraId="5ED54C89" w14:textId="77777777" w:rsidR="00934E86" w:rsidRDefault="00934E86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R30000</w:t>
            </w:r>
            <w:r w:rsidRPr="00614829">
              <w:t>.</w:t>
            </w:r>
            <w:r>
              <w:t>00</w:t>
            </w:r>
          </w:p>
        </w:tc>
      </w:tr>
    </w:tbl>
    <w:p w14:paraId="37998472" w14:textId="77777777" w:rsidR="00934E86" w:rsidRDefault="00934E86" w:rsidP="00934E86"/>
    <w:p w14:paraId="177ACD74" w14:textId="77777777" w:rsidR="00934E86" w:rsidRDefault="00934E86" w:rsidP="00934E86">
      <w:r>
        <w:rPr>
          <w:b/>
        </w:rPr>
        <w:t>TOTAL DUE: R34000.00</w:t>
      </w:r>
    </w:p>
    <w:p w14:paraId="5D288BEB" w14:textId="77777777" w:rsidR="00934E86" w:rsidRDefault="00934E86" w:rsidP="00934E86"/>
    <w:p w14:paraId="778C99B9" w14:textId="77777777" w:rsidR="00934E86" w:rsidRDefault="00934E86" w:rsidP="00934E86">
      <w:pPr>
        <w:pStyle w:val="Address"/>
      </w:pPr>
      <w:r>
        <w:t>Account Details</w:t>
      </w:r>
    </w:p>
    <w:p w14:paraId="67F248DD" w14:textId="77777777" w:rsidR="00934E86" w:rsidRDefault="00934E86" w:rsidP="00934E86">
      <w:pPr>
        <w:pStyle w:val="Address"/>
      </w:pPr>
      <w:r>
        <w:t>Bank name: Capitec Business</w:t>
      </w:r>
    </w:p>
    <w:p w14:paraId="54E22D76" w14:textId="77777777" w:rsidR="00934E86" w:rsidRDefault="00934E86" w:rsidP="00934E86">
      <w:pPr>
        <w:pStyle w:val="Address"/>
      </w:pPr>
      <w:r>
        <w:t>Account type: Current</w:t>
      </w:r>
    </w:p>
    <w:p w14:paraId="03F6E648" w14:textId="77777777" w:rsidR="00934E86" w:rsidRDefault="00934E86" w:rsidP="00934E86">
      <w:pPr>
        <w:pStyle w:val="Address"/>
      </w:pPr>
      <w:r>
        <w:t>Account number: 1052419755</w:t>
      </w:r>
    </w:p>
    <w:p w14:paraId="31ED068A" w14:textId="77777777" w:rsidR="00934E86" w:rsidRDefault="00934E86" w:rsidP="00934E86">
      <w:pPr>
        <w:pStyle w:val="Address"/>
      </w:pPr>
      <w:r>
        <w:t>Branch code: 450105</w:t>
      </w:r>
    </w:p>
    <w:p w14:paraId="015F551B" w14:textId="00A0FAEF" w:rsidR="001C66AD" w:rsidRDefault="001C66AD" w:rsidP="00F70E67"/>
    <w:sectPr w:rsidR="001C66AD" w:rsidSect="00C33F26">
      <w:headerReference w:type="first" r:id="rId10"/>
      <w:footerReference w:type="first" r:id="rId11"/>
      <w:pgSz w:w="12240" w:h="15840" w:code="1"/>
      <w:pgMar w:top="1800" w:right="2160" w:bottom="1440" w:left="1440" w:header="720" w:footer="152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494B0" w14:textId="77777777" w:rsidR="00E96B31" w:rsidRDefault="00E96B31" w:rsidP="001C66AD">
      <w:pPr>
        <w:spacing w:after="0" w:line="240" w:lineRule="auto"/>
      </w:pPr>
      <w:r>
        <w:separator/>
      </w:r>
    </w:p>
  </w:endnote>
  <w:endnote w:type="continuationSeparator" w:id="0">
    <w:p w14:paraId="0BA25904" w14:textId="77777777" w:rsidR="00E96B31" w:rsidRDefault="00E96B31" w:rsidP="001C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04A8E4-324F-477F-8ADC-B1D9FE5DD386}"/>
    <w:embedBold r:id="rId2" w:fontKey="{94687147-8DA5-4CAA-8080-4112B0BAE3C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BA58A661-A4E6-4120-9CF5-8DC93349761C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A6A862BB-222D-4D68-AD1B-901CF010E32B}"/>
    <w:embedBold r:id="rId5" w:fontKey="{13539CC3-AD4D-452A-AF67-F0DB0756DEF1}"/>
    <w:embedItalic r:id="rId6" w:fontKey="{9E572167-4DF0-405D-B5DE-881DD0CF3194}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  <w:embedRegular r:id="rId7" w:fontKey="{2601CAC5-0F3D-493B-8839-236535688FDC}"/>
    <w:embedBold r:id="rId8" w:fontKey="{D2D60CC2-1532-485F-B71F-C9D9C2B5C2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EE7E" w14:textId="4378FB6B" w:rsidR="00907545" w:rsidRPr="00F70E67" w:rsidRDefault="00907545" w:rsidP="00F70E67">
    <w:pPr>
      <w:pStyle w:val="Footer"/>
      <w:ind w:left="0"/>
      <w:rPr>
        <w:lang w:val="en-Z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D5606" w14:textId="77777777" w:rsidR="00E96B31" w:rsidRDefault="00E96B31" w:rsidP="001C66AD">
      <w:pPr>
        <w:spacing w:after="0" w:line="240" w:lineRule="auto"/>
      </w:pPr>
      <w:r>
        <w:separator/>
      </w:r>
    </w:p>
  </w:footnote>
  <w:footnote w:type="continuationSeparator" w:id="0">
    <w:p w14:paraId="21252C54" w14:textId="77777777" w:rsidR="00E96B31" w:rsidRDefault="00E96B31" w:rsidP="001C6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A29E" w14:textId="77777777" w:rsidR="00907545" w:rsidRDefault="00907545">
    <w:pPr>
      <w:pStyle w:val="Header"/>
    </w:pPr>
    <w:r w:rsidRPr="00DE6AE4">
      <w:drawing>
        <wp:anchor distT="0" distB="0" distL="114300" distR="114300" simplePos="0" relativeHeight="251689984" behindDoc="0" locked="0" layoutInCell="1" allowOverlap="1" wp14:anchorId="272AA343" wp14:editId="29C6170F">
          <wp:simplePos x="0" y="0"/>
          <wp:positionH relativeFrom="column">
            <wp:posOffset>-1048808</wp:posOffset>
          </wp:positionH>
          <wp:positionV relativeFrom="paragraph">
            <wp:posOffset>-457200</wp:posOffset>
          </wp:positionV>
          <wp:extent cx="8302625" cy="1795145"/>
          <wp:effectExtent l="0" t="0" r="0" b="0"/>
          <wp:wrapNone/>
          <wp:docPr id="16" name="Picture 3">
            <a:extLst xmlns:a="http://schemas.openxmlformats.org/drawingml/2006/main">
              <a:ext uri="{FF2B5EF4-FFF2-40B4-BE49-F238E27FC236}">
                <a16:creationId xmlns:a16="http://schemas.microsoft.com/office/drawing/2014/main" id="{E94E12D8-4414-4930-8497-889D66466FE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E94E12D8-4414-4930-8497-889D66466F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8000"/>
                            </a14:imgEffect>
                            <a14:imgEffect>
                              <a14:colorTemperature colorTemp="8683"/>
                            </a14:imgEffect>
                            <a14:imgEffect>
                              <a14:saturation sat="101000"/>
                            </a14:imgEffect>
                            <a14:imgEffect>
                              <a14:brightnessContrast bright="9000" contrast="9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88" t="30609" b="30225"/>
                  <a:stretch/>
                </pic:blipFill>
                <pic:spPr>
                  <a:xfrm>
                    <a:off x="0" y="0"/>
                    <a:ext cx="8302625" cy="179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 wp14:anchorId="2F6F6C7F" wp14:editId="60A21A01">
              <wp:simplePos x="0" y="0"/>
              <wp:positionH relativeFrom="column">
                <wp:posOffset>-1032264</wp:posOffset>
              </wp:positionH>
              <wp:positionV relativeFrom="paragraph">
                <wp:posOffset>-456565</wp:posOffset>
              </wp:positionV>
              <wp:extent cx="7870190" cy="1795145"/>
              <wp:effectExtent l="0" t="0" r="3810" b="0"/>
              <wp:wrapNone/>
              <wp:docPr id="11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70190" cy="1795145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  <a:gd name="connsiteX0" fmla="*/ 0 w 10432"/>
                          <a:gd name="connsiteY0" fmla="*/ 0 h 10000"/>
                          <a:gd name="connsiteX1" fmla="*/ 0 w 10432"/>
                          <a:gd name="connsiteY1" fmla="*/ 10000 h 10000"/>
                          <a:gd name="connsiteX2" fmla="*/ 10000 w 10432"/>
                          <a:gd name="connsiteY2" fmla="*/ 462 h 10000"/>
                          <a:gd name="connsiteX3" fmla="*/ 10432 w 10432"/>
                          <a:gd name="connsiteY3" fmla="*/ 0 h 10000"/>
                          <a:gd name="connsiteX4" fmla="*/ 0 w 10432"/>
                          <a:gd name="connsiteY4" fmla="*/ 0 h 10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10432" h="10000">
                            <a:moveTo>
                              <a:pt x="0" y="0"/>
                            </a:moveTo>
                            <a:lnTo>
                              <a:pt x="0" y="10000"/>
                            </a:lnTo>
                            <a:lnTo>
                              <a:pt x="10000" y="462"/>
                            </a:lnTo>
                            <a:lnTo>
                              <a:pt x="10432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4">
                          <a:alpha val="48000"/>
                        </a:schemeClr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7ABD8EF" id="Freeform 218" o:spid="_x0000_s1026" alt="&quot;&quot;" style="position:absolute;margin-left:-81.3pt;margin-top:-35.95pt;width:619.7pt;height:141.3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0432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NMZgMAAL4JAAAOAAAAZHJzL2Uyb0RvYy54bWysVt9P2zAQfp+0/8HK46SRpKS0jSg8gJgm&#10;sR8STGOPruOQaInt2W5T9tfvzomLW2gZ0/qQ2vF3n33f3eV8er5uG7Li2tRSzKP0KIkIF0wWtbif&#10;R99ur95PI2IsFQVtpODz6IGb6Pzs7ZvTTuV8JCvZFFwTIBEm79Q8qqxVeRwbVvGWmiOpuIDFUuqW&#10;Wpjq+7jQtAP2tolHSXISd1IXSkvGjYG3l/1idOb4y5Iz+6UsDbekmUdwNuue2j0X+IzPTml+r6mq&#10;ajYcg/7DKVpaC9h0Q3VJLSVLXT+hamumpZGlPWKyjWVZ1ow7H8CbNNnx5qaiijtfQByjNjKZ/0fL&#10;Pq9u1FeNRzfqWrKfBhSJO2XyzQpODGDIovskC4ghXVrpnF2XukVLcIOsnaYPG0352hIGLyfTSZLO&#10;QHoGa+lkNk6zMaoe09ybs6WxH7h0VHR1bWwflAJGTtKCCNrCvrfAUrYNxOddTBLSkWyWTIcIbjDp&#10;FqYiaXryBDPawjzPcxxgkIM8T5UFMDzOnlONA9g428N1EoAOcE0CWLKHCqruRaVmW5hn3WNSCFNb&#10;frerfJpkx6Md6T34xzYYiBP47QHfbcerA/AB5hDsWNH9Q+xhpHuDF3YIDbKT0Uv8W1mCJ4f4H/Qg&#10;NHDBO3T6MLkw3w8yb4MDXaDS7n0t0cqXF1uLob5gRCh+rhNX1EoaLGYfTQw9VK6fQnD74gUrLM4X&#10;jCFgoXH6KmOIRWjs8g2c+budQejQ+PhVO4OWoXEWGvcnGLTT0GCwtTSutdiIQGvREYHWskAbmitq&#10;UXI/JB18BF2GkwpHWBi41soVv5UOZXc+pbDf42ojnqI2BQBIv+7/lWPrEegSpPTgi0f4f4/E6kOk&#10;j7Nf9/89rk+KXQxrpOF9eqDf7iO/EQB1Cz70RjZ1cVU3DTrt2j2/aDRZUVCTMsaFzZwytFEV7V9n&#10;U5Sr599YuE22yBqXmEIieQ/GN66nYRvDq4HJF7J4gJYGNxe4ElRS/45IB7eAeWR+LanmEWk+Cmiz&#10;szTLwFfrJtl4MoKJDlcW4YpYthcSzg9ZTwUD1nkEKdEPLyzMwBraPkhyLW4UQ6ALuTb2dv2dakUU&#10;DMEImudn6bs/zX1TBAkR0GMHl3pHhglcEpwew4UGbyHh3KEer11nfwAAAP//AwBQSwMEFAAGAAgA&#10;AAAhAILsbRbhAAAADQEAAA8AAABkcnMvZG93bnJldi54bWxMj8FOwzAMhu+TeIfISNy2pJVoS2k6&#10;oUkIiZ0YQ3DMmtBWNE6VpGt5e7zTuNnyp9/fX20XO7Cz8aF3KCHZCGAGG6d7bCUc35/XBbAQFWo1&#10;ODQSfk2AbX2zqlSp3Yxv5nyILaMQDKWS0MU4lpyHpjNWhY0bDdLt23mrIq2+5dqrmcLtwFMhMm5V&#10;j/ShU6PZdab5OUxWQvjaf/C8yP3rfo7H+/4lnXafVsq72+XpEVg0S7zCcNEndajJ6eQm1IENEtZJ&#10;lmbE0pQnD8AuiMgzqnOSkCaiAF5X/H+L+g8AAP//AwBQSwECLQAUAAYACAAAACEAtoM4kv4AAADh&#10;AQAAEwAAAAAAAAAAAAAAAAAAAAAAW0NvbnRlbnRfVHlwZXNdLnhtbFBLAQItABQABgAIAAAAIQA4&#10;/SH/1gAAAJQBAAALAAAAAAAAAAAAAAAAAC8BAABfcmVscy8ucmVsc1BLAQItABQABgAIAAAAIQCu&#10;6UNMZgMAAL4JAAAOAAAAAAAAAAAAAAAAAC4CAABkcnMvZTJvRG9jLnhtbFBLAQItABQABgAIAAAA&#10;IQCC7G0W4QAAAA0BAAAPAAAAAAAAAAAAAAAAAMAFAABkcnMvZG93bnJldi54bWxQSwUGAAAAAAQA&#10;BADzAAAAzgYAAAAA&#10;" path="m,l,10000,10000,462,10432,,,xe" fillcolor="#7b97b7 [3207]" stroked="f">
              <v:fill opacity="31354f"/>
              <v:path arrowok="t" o:connecttype="custom" o:connectlocs="0,0;0,1795145;7544277,82936;7870190,0;0,0" o:connectangles="0,0,0,0,0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 wp14:anchorId="45CC7859" wp14:editId="5031BBF5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7791450" cy="1854200"/>
              <wp:effectExtent l="0" t="0" r="6350" b="0"/>
              <wp:wrapNone/>
              <wp:docPr id="12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91450" cy="1854200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4908" h="1168">
                            <a:moveTo>
                              <a:pt x="0" y="0"/>
                            </a:moveTo>
                            <a:lnTo>
                              <a:pt x="0" y="1168"/>
                            </a:lnTo>
                            <a:lnTo>
                              <a:pt x="4908" y="54"/>
                            </a:lnTo>
                            <a:lnTo>
                              <a:pt x="4908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70BD714E" id="Freeform 218" o:spid="_x0000_s1026" alt="&quot;&quot;" style="position:absolute;margin-left:-1in;margin-top:-36pt;width:613.5pt;height:14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08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04+6QIAAHUHAAAOAAAAZHJzL2Uyb0RvYy54bWysVV1v2yAUfZ+0/4B4nLTabp2mser0oVWn&#10;Sd2H1Ex7JhjH1mxgQOJ0v373YpM4abNV015s4B4unHPhcH2zbRuyEcbWSuY0OYspEZKroparnH5b&#10;3L+/osQ6JgvWKCly+iQsvZm/fXPd6Uycq0o1hTAEkkibdTqnlXM6iyLLK9Eye6a0kBAslWmZg65Z&#10;RYVhHWRvm+g8ji+jTplCG8WFtTB61wfp3OcvS8Hdl7K0wpEmp7A357/Gf5f4jebXLFsZpquaD9tg&#10;/7CLltUSFt2lumOOkbWpn6Vqa26UVaU746qNVFnWXHgOwCaJj9g8VkwLzwXEsXonk/1/afnnzaP+&#10;anDrVj8o/sOCIlGnbbaLYMcChiy7T6qAGrK1U57stjQtzgQaZOs1fdppKraOcBicTmdJOgHpOcSS&#10;q0kKVUPVI5aF6Xxt3QehfCq2ebCuL0oBLS9pQSRrYd0FZCnbBurzLiIx6Ug6i6+GCu4wyQGmIkly&#10;+QxzfoB5Oc/FCIM5yMup0hEMt3NiV5MRbJKeyHU5Av0h13QEi0+kglv3V6VmB5g9PajMKmjPqlAO&#10;vpVDPaBFGF7v2B8CrSwWH4sDFV4kQ3EBhcU7AYYKIPjiVWDQGMGTV4FBRARPXwUGmRA8G4OB/p6r&#10;AQM5tg5DCVjHEuewTDOHEoUm6XLqTyWp4LTj0cNIqzZioTzGHV0UWG0fbeRzVDi/AAzh8Nc+Wb8c&#10;0JikA40QD/8jXLh+IRz+Pawv4zGGN8qK/tYiY399d9RRsdEVtqqpi/u6aZCwN3Jx2xiyYWDBjHMh&#10;XajkAbLx50UqnNmvhCPeitB90NFttlTFEzgRPDjg5JUyvyjpwLxzan+umRGUNB8luCNYTgpEnO+k&#10;k+k5dMw4shxH5Lq9VbA5sA4mOWTNqQvNW9c/FuDWwPdBPmqOQF9LY91i+50ZTTQ0YRJ43mcVTJtl&#10;wctAHwT02IFST2TogLd7RYd3CB+Pcd+j9q/l/DcAAAD//wMAUEsDBBQABgAIAAAAIQDXXXvH4AAA&#10;AA0BAAAPAAAAZHJzL2Rvd25yZXYueG1sTI9NS8NAEIbvgv9hGcFbu2msGmI2JQgFL4K2Cu1tmx2z&#10;IfsRdrdt/PdOT/b2DPPyflSryRp2whB77wQs5hkwdK1XvesEfG3XswJYTNIpabxDAb8YYVXf3lSy&#10;VP7sPvG0SR0jExdLKUCnNJacx1ajlXHuR3T0+/HBykRn6LgK8kzm1vA8y564lb2jBC1HfNXYDpuj&#10;FdDooWmL9912CN+o929r8/ihjRD3d1PzAizhlP7FcKlP1aGmTgd/dCoyI2C2WC5pTCJ6zgkukqx4&#10;IDoIyCkbeF3x6xX1HwAAAP//AwBQSwECLQAUAAYACAAAACEAtoM4kv4AAADhAQAAEwAAAAAAAAAA&#10;AAAAAAAAAAAAW0NvbnRlbnRfVHlwZXNdLnhtbFBLAQItABQABgAIAAAAIQA4/SH/1gAAAJQBAAAL&#10;AAAAAAAAAAAAAAAAAC8BAABfcmVscy8ucmVsc1BLAQItABQABgAIAAAAIQCL704+6QIAAHUHAAAO&#10;AAAAAAAAAAAAAAAAAC4CAABkcnMvZTJvRG9jLnhtbFBLAQItABQABgAIAAAAIQDXXXvH4AAAAA0B&#10;AAAPAAAAAAAAAAAAAAAAAEMFAABkcnMvZG93bnJldi54bWxQSwUGAAAAAAQABADzAAAAUAYAAAAA&#10;" path="m,l,1168,4908,54r,-54l,xe" fillcolor="#bbbdbf [3208]" stroked="f">
              <v:path arrowok="t" o:connecttype="custom" o:connectlocs="0,0;0,1854200;7791450,85725;7791450,0;0,0" o:connectangles="0,0,0,0,0"/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92032" behindDoc="0" locked="0" layoutInCell="1" allowOverlap="1" wp14:anchorId="1F0486BD" wp14:editId="0BB1C73F">
              <wp:simplePos x="0" y="0"/>
              <wp:positionH relativeFrom="column">
                <wp:posOffset>-503237</wp:posOffset>
              </wp:positionH>
              <wp:positionV relativeFrom="paragraph">
                <wp:posOffset>-457200</wp:posOffset>
              </wp:positionV>
              <wp:extent cx="1758950" cy="2413000"/>
              <wp:effectExtent l="0" t="0" r="0" b="6350"/>
              <wp:wrapNone/>
              <wp:docPr id="13" name="Group 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1758950" cy="2413000"/>
                        <a:chOff x="411163" y="0"/>
                        <a:chExt cx="1108" cy="1520"/>
                      </a:xfrm>
                    </wpg:grpSpPr>
                    <wps:wsp>
                      <wps:cNvPr id="14" name="Freeform 213"/>
                      <wps:cNvSpPr>
                        <a:spLocks/>
                      </wps:cNvSpPr>
                      <wps:spPr bwMode="auto">
                        <a:xfrm>
                          <a:off x="411163" y="48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10 h 1472"/>
                            <a:gd name="T4" fmla="*/ 553 w 1108"/>
                            <a:gd name="T5" fmla="*/ 1472 h 1472"/>
                            <a:gd name="T6" fmla="*/ 1108 w 1108"/>
                            <a:gd name="T7" fmla="*/ 1110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10"/>
                              </a:lnTo>
                              <a:lnTo>
                                <a:pt x="553" y="1472"/>
                              </a:lnTo>
                              <a:lnTo>
                                <a:pt x="1108" y="1110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214"/>
                      <wps:cNvSpPr>
                        <a:spLocks/>
                      </wps:cNvSpPr>
                      <wps:spPr bwMode="auto">
                        <a:xfrm>
                          <a:off x="411163" y="0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09 h 1472"/>
                            <a:gd name="T4" fmla="*/ 553 w 1108"/>
                            <a:gd name="T5" fmla="*/ 1472 h 1472"/>
                            <a:gd name="T6" fmla="*/ 1108 w 1108"/>
                            <a:gd name="T7" fmla="*/ 1109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09"/>
                              </a:lnTo>
                              <a:lnTo>
                                <a:pt x="553" y="1472"/>
                              </a:lnTo>
                              <a:lnTo>
                                <a:pt x="1108" y="1109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8FB3BA" id="Group 13" o:spid="_x0000_s1026" alt="&quot;&quot;" style="position:absolute;margin-left:-39.6pt;margin-top:-36pt;width:138.5pt;height:190pt;z-index:251692032;mso-width-relative:margin;mso-height-relative:margin" coordorigin="411163" coordsize="1108,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dvk5AMAAEgQAAAOAAAAZHJzL2Uyb0RvYy54bWzsWE1v4zYQvRfofyB0LNBIcuw4FuIsimwT&#10;FEi3C8RFzzRFWUIlkiVpy9lf3xlSlGVnlQQp+oEiF4sSH4czb2b4JF992Dc12XFtKimWUXqWRIQL&#10;JvNKbJbRr6vb7y8jYiwVOa2l4MvokZvow/W331y1KuMTWco655qAEWGyVi2j0lqVxbFhJW+oOZOK&#10;C5gspG6ohVu9iXNNW7De1PEkSS7iVupcacm4MfD0o5+Mrp39ouDM/lIUhltSLyPwzbpf7X7X+Btf&#10;X9Fso6kqK9a5Qd/gRUMrAZv2pj5SS8lWV09MNRXT0sjCnjHZxLIoKsZdDBBNmpxEc6flVrlYNlm7&#10;UT1NQO0JT282yz7t7rR6UJ+19x6G95L9boiQNyUVG/6DUUAipBapilu1yYZL8H7j15N1+7PMIcV0&#10;a6XjYl/oBq1ClGTvKH/sKed7Sxg8TOezy8UMMsNgbjJNz5OkSworIXO4bpqm6cV5RA6LWfljWJ4m&#10;UGC4Np1N3MKYZn5f52vnG5YD1Jc5UGj+GoUPJVXcZcYgH581qXLwYRoRQRvg4FZzjkVLJuk5Eofb&#10;Ay7wbDzJntHBDMIM5OJFLgecTC99EfeMHiiZzicua4ESmrGtsXdcurTQ3b2xvv5zGLn8553/K8hI&#10;0dTQCt/FJCEtSdFqBw6Y9AhTkrTbD7qgtzM5wnzdDuS23wtynZCvmwJye9hsdj7i1GyAQodGjF0M&#10;YRDbiLX5EWzUNajB3jVkasTaYgAbizJ9FfNj1EP1b0IyaRnyy/aiSzCMCHQ1tiHmW0mDHYbZhhZa&#10;+R6HKtkLnB0BQ0oR7Ooa9nseDElD8Kyrw+fBkBQEz18FBs4RvHgVGFlFdHoUove+o0bDMXeqEjoi&#10;oBJrX/iKWmTU8QZD0kLDu14rsfOh1XCmkTu+kg5jTw492O0wW4unKKz9LpowHa7KGYOqd2GERgOL&#10;ARCuHuj9goBfNNkjn9/Z03eKYbU0HA8xqCRgpB84lpDcwWljZF3lt1VdIzdO3vlNrcmOgjBTxriw&#10;oUaOkLWrRCFxpd8Jn8DZ7g9Kf7KuZf4Ihya8hoBQlVJ/iUgLkr6MzB9bqnlE6p8EHPiLdDqFQKy7&#10;mc7mIBhED2fWwxmxbW4kOAetRgUDq8vIhuGN9a8QoOEQ+L14UAyBLu3a2NX+N6oVUTCERXAwf5JB&#10;MGgWjl0krcd2IflAuhuQq39Kt+DQfKJbUyzFv1G3XDHR7P8iW8liRGn+fdkade1dtsY07l22UC7D&#10;ef+SbCVBhIMKhevbZesFk/8J2bL78Hr9Lllekp1kuQ8v+Fx1rwPdpzV+Dw/vncQd/gC4/hMAAP//&#10;AwBQSwMEFAAGAAgAAAAhAPVpcxDhAAAACwEAAA8AAABkcnMvZG93bnJldi54bWxMj8FKw0AQhu+C&#10;77CM4K3dTYq2jdmUUtRTEWwF8bZNpklodjZkt0n69k5OepthPv75/nQz2kb02PnakYZorkAg5a6o&#10;qdTwdXybrUD4YKgwjSPUcEMPm+z+LjVJ4Qb6xP4QSsEh5BOjoQqhTaT0eYXW+Llrkfh2dp01gdeu&#10;lEVnBg63jYyVepbW1MQfKtPirsL8crhaDe+DGbaL6LXfX86728/x6eN7H6HWjw/j9gVEwDH8wTDp&#10;szpk7HRyVyq8aDTMluuY0WmIudRErJdc5qRhoVYKZJbK/x2yXwAAAP//AwBQSwECLQAUAAYACAAA&#10;ACEAtoM4kv4AAADhAQAAEwAAAAAAAAAAAAAAAAAAAAAAW0NvbnRlbnRfVHlwZXNdLnhtbFBLAQIt&#10;ABQABgAIAAAAIQA4/SH/1gAAAJQBAAALAAAAAAAAAAAAAAAAAC8BAABfcmVscy8ucmVsc1BLAQIt&#10;ABQABgAIAAAAIQAQodvk5AMAAEgQAAAOAAAAAAAAAAAAAAAAAC4CAABkcnMvZTJvRG9jLnhtbFBL&#10;AQItABQABgAIAAAAIQD1aXMQ4QAAAAsBAAAPAAAAAAAAAAAAAAAAAD4GAABkcnMvZG93bnJldi54&#10;bWxQSwUGAAAAAAQABADzAAAATAcAAAAA&#10;">
              <o:lock v:ext="edit" aspectratio="t"/>
              <v:shape id="Freeform 213" o:spid="_x0000_s1027" style="position:absolute;left:411163;top:48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YlwgAAANsAAAAPAAAAZHJzL2Rvd25yZXYueG1sRE/fa8Iw&#10;EH4X9j+EG+xtpuooW2daRBAVFLQbez6SW1vWXGqTafffG2Hg2318P29eDLYVZ+p941jBZJyAINbO&#10;NFwp+PxYPb+C8AHZYOuYFPyRhyJ/GM0xM+7CRzqXoRIxhH2GCuoQukxKr2uy6MeuI47ct+sthgj7&#10;SpoeLzHctnKaJKm02HBsqLGjZU36p/y1CrbpbN9I/aZ34bBs118TTE/Tk1JPj8PiHUSgIdzF/+6N&#10;ifNf4PZLPEDmVwAAAP//AwBQSwECLQAUAAYACAAAACEA2+H2y+4AAACFAQAAEwAAAAAAAAAAAAAA&#10;AAAAAAAAW0NvbnRlbnRfVHlwZXNdLnhtbFBLAQItABQABgAIAAAAIQBa9CxbvwAAABUBAAALAAAA&#10;AAAAAAAAAAAAAB8BAABfcmVscy8ucmVsc1BLAQItABQABgAIAAAAIQBKGVYlwgAAANsAAAAPAAAA&#10;AAAAAAAAAAAAAAcCAABkcnMvZG93bnJldi54bWxQSwUGAAAAAAMAAwC3AAAA9gIAAAAA&#10;" path="m,l,1110r553,362l1108,1110,1108,,,xe" fillcolor="#bbbdbf [3208]" stroked="f">
                <v:path arrowok="t" o:connecttype="custom" o:connectlocs="0,0;0,1110;553,1472;1108,1110;1108,0;0,0" o:connectangles="0,0,0,0,0,0"/>
              </v:shape>
              <v:shape id="Freeform 214" o:spid="_x0000_s1028" style="position:absolute;left:411163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+EfwQAAANsAAAAPAAAAZHJzL2Rvd25yZXYueG1sRE9Li8Iw&#10;EL4L+x/CCN40VViRrlFEVnahHnwevA3NbFNsJqXJavXXG0HwNh/fc6bz1lbiQo0vHSsYDhIQxLnT&#10;JRcKDvtVfwLCB2SNlWNScCMP89lHZ4qpdlfe0mUXChFD2KeowIRQp1L63JBFP3A1ceT+XGMxRNgU&#10;Ujd4jeG2kqMkGUuLJccGgzUtDeXn3b9VcD5mi6W5rU/F98lvfjJ7zw5+r1Sv2y6+QARqw1v8cv/q&#10;OP8Tnr/EA+TsAQAA//8DAFBLAQItABQABgAIAAAAIQDb4fbL7gAAAIUBAAATAAAAAAAAAAAAAAAA&#10;AAAAAABbQ29udGVudF9UeXBlc10ueG1sUEsBAi0AFAAGAAgAAAAhAFr0LFu/AAAAFQEAAAsAAAAA&#10;AAAAAAAAAAAAHwEAAF9yZWxzLy5yZWxzUEsBAi0AFAAGAAgAAAAhAFpj4R/BAAAA2wAAAA8AAAAA&#10;AAAAAAAAAAAABwIAAGRycy9kb3ducmV2LnhtbFBLBQYAAAAAAwADALcAAAD1AgAAAAA=&#10;" path="m,l,1109r553,363l1108,1109,1108,,,xe" fillcolor="#32416e [3215]" stroked="f">
                <v:path arrowok="t" o:connecttype="custom" o:connectlocs="0,0;0,1109;553,1472;1108,1109;1108,0;0,0" o:connectangles="0,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69BCB2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666EEF74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E990C79C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260409796">
    <w:abstractNumId w:val="12"/>
  </w:num>
  <w:num w:numId="2" w16cid:durableId="599214648">
    <w:abstractNumId w:val="8"/>
  </w:num>
  <w:num w:numId="3" w16cid:durableId="1774280617">
    <w:abstractNumId w:val="16"/>
  </w:num>
  <w:num w:numId="4" w16cid:durableId="822509081">
    <w:abstractNumId w:val="13"/>
  </w:num>
  <w:num w:numId="5" w16cid:durableId="1622493533">
    <w:abstractNumId w:val="14"/>
  </w:num>
  <w:num w:numId="6" w16cid:durableId="146481192">
    <w:abstractNumId w:val="20"/>
  </w:num>
  <w:num w:numId="7" w16cid:durableId="471216364">
    <w:abstractNumId w:val="7"/>
  </w:num>
  <w:num w:numId="8" w16cid:durableId="571277771">
    <w:abstractNumId w:val="11"/>
  </w:num>
  <w:num w:numId="9" w16cid:durableId="1080298559">
    <w:abstractNumId w:val="18"/>
  </w:num>
  <w:num w:numId="10" w16cid:durableId="1540556138">
    <w:abstractNumId w:val="2"/>
  </w:num>
  <w:num w:numId="11" w16cid:durableId="1630672052">
    <w:abstractNumId w:val="6"/>
  </w:num>
  <w:num w:numId="12" w16cid:durableId="1410275296">
    <w:abstractNumId w:val="1"/>
  </w:num>
  <w:num w:numId="13" w16cid:durableId="1813714296">
    <w:abstractNumId w:val="3"/>
  </w:num>
  <w:num w:numId="14" w16cid:durableId="80567744">
    <w:abstractNumId w:val="10"/>
  </w:num>
  <w:num w:numId="15" w16cid:durableId="1999184248">
    <w:abstractNumId w:val="9"/>
  </w:num>
  <w:num w:numId="16" w16cid:durableId="848254397">
    <w:abstractNumId w:val="17"/>
  </w:num>
  <w:num w:numId="17" w16cid:durableId="924875376">
    <w:abstractNumId w:val="4"/>
  </w:num>
  <w:num w:numId="18" w16cid:durableId="1365982963">
    <w:abstractNumId w:val="22"/>
  </w:num>
  <w:num w:numId="19" w16cid:durableId="260531524">
    <w:abstractNumId w:val="19"/>
  </w:num>
  <w:num w:numId="20" w16cid:durableId="1755007203">
    <w:abstractNumId w:val="15"/>
  </w:num>
  <w:num w:numId="21" w16cid:durableId="273296144">
    <w:abstractNumId w:val="21"/>
  </w:num>
  <w:num w:numId="22" w16cid:durableId="1402172860">
    <w:abstractNumId w:val="5"/>
  </w:num>
  <w:num w:numId="23" w16cid:durableId="1172647865">
    <w:abstractNumId w:val="0"/>
  </w:num>
  <w:num w:numId="24" w16cid:durableId="1613435171">
    <w:abstractNumId w:val="17"/>
  </w:num>
  <w:num w:numId="25" w16cid:durableId="482432496">
    <w:abstractNumId w:val="17"/>
  </w:num>
  <w:num w:numId="26" w16cid:durableId="1983537098">
    <w:abstractNumId w:val="17"/>
  </w:num>
  <w:num w:numId="27" w16cid:durableId="1629630259">
    <w:abstractNumId w:val="17"/>
  </w:num>
  <w:num w:numId="28" w16cid:durableId="1034188186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2E"/>
    <w:rsid w:val="00020F8E"/>
    <w:rsid w:val="00026963"/>
    <w:rsid w:val="00052382"/>
    <w:rsid w:val="0006568A"/>
    <w:rsid w:val="00071B1F"/>
    <w:rsid w:val="000738F9"/>
    <w:rsid w:val="00076F0F"/>
    <w:rsid w:val="00084253"/>
    <w:rsid w:val="000D1D72"/>
    <w:rsid w:val="000D1F49"/>
    <w:rsid w:val="000E0945"/>
    <w:rsid w:val="00111EAB"/>
    <w:rsid w:val="001632C0"/>
    <w:rsid w:val="001727CA"/>
    <w:rsid w:val="001954EB"/>
    <w:rsid w:val="001B0B3A"/>
    <w:rsid w:val="001C171C"/>
    <w:rsid w:val="001C66AD"/>
    <w:rsid w:val="001E7FCD"/>
    <w:rsid w:val="00230D29"/>
    <w:rsid w:val="00237F8E"/>
    <w:rsid w:val="00286431"/>
    <w:rsid w:val="002963B8"/>
    <w:rsid w:val="002A4125"/>
    <w:rsid w:val="002C56E6"/>
    <w:rsid w:val="00340031"/>
    <w:rsid w:val="00361E11"/>
    <w:rsid w:val="0038636F"/>
    <w:rsid w:val="0040090B"/>
    <w:rsid w:val="00410E09"/>
    <w:rsid w:val="00433D57"/>
    <w:rsid w:val="00453C1A"/>
    <w:rsid w:val="0046302A"/>
    <w:rsid w:val="004647C0"/>
    <w:rsid w:val="00487D2D"/>
    <w:rsid w:val="004D5D62"/>
    <w:rsid w:val="00504AA9"/>
    <w:rsid w:val="0051084C"/>
    <w:rsid w:val="005112D0"/>
    <w:rsid w:val="00533D86"/>
    <w:rsid w:val="00551763"/>
    <w:rsid w:val="00555681"/>
    <w:rsid w:val="00577E06"/>
    <w:rsid w:val="005916EC"/>
    <w:rsid w:val="005A3BF7"/>
    <w:rsid w:val="005D160E"/>
    <w:rsid w:val="005F2035"/>
    <w:rsid w:val="005F7990"/>
    <w:rsid w:val="00622682"/>
    <w:rsid w:val="00630B7F"/>
    <w:rsid w:val="006356AF"/>
    <w:rsid w:val="0063739C"/>
    <w:rsid w:val="006409D1"/>
    <w:rsid w:val="006502EA"/>
    <w:rsid w:val="00657C4F"/>
    <w:rsid w:val="00686ED4"/>
    <w:rsid w:val="006B248A"/>
    <w:rsid w:val="00703BBA"/>
    <w:rsid w:val="00743CDA"/>
    <w:rsid w:val="00770F25"/>
    <w:rsid w:val="00780EE1"/>
    <w:rsid w:val="00782FA3"/>
    <w:rsid w:val="007B0A85"/>
    <w:rsid w:val="007B2624"/>
    <w:rsid w:val="007B2E52"/>
    <w:rsid w:val="007C6A52"/>
    <w:rsid w:val="008119CC"/>
    <w:rsid w:val="00816D5C"/>
    <w:rsid w:val="0082043E"/>
    <w:rsid w:val="00863CC9"/>
    <w:rsid w:val="00897331"/>
    <w:rsid w:val="008B759B"/>
    <w:rsid w:val="008C39B6"/>
    <w:rsid w:val="008E203A"/>
    <w:rsid w:val="00907545"/>
    <w:rsid w:val="0091229C"/>
    <w:rsid w:val="00934E86"/>
    <w:rsid w:val="0093700A"/>
    <w:rsid w:val="00940E73"/>
    <w:rsid w:val="00950D39"/>
    <w:rsid w:val="0095786A"/>
    <w:rsid w:val="0098597D"/>
    <w:rsid w:val="00991FA9"/>
    <w:rsid w:val="009E5817"/>
    <w:rsid w:val="009F619A"/>
    <w:rsid w:val="009F6DDE"/>
    <w:rsid w:val="00A370A8"/>
    <w:rsid w:val="00A37F18"/>
    <w:rsid w:val="00A46B22"/>
    <w:rsid w:val="00A56811"/>
    <w:rsid w:val="00A62630"/>
    <w:rsid w:val="00A67EDF"/>
    <w:rsid w:val="00A73847"/>
    <w:rsid w:val="00A850FD"/>
    <w:rsid w:val="00A90467"/>
    <w:rsid w:val="00AC614B"/>
    <w:rsid w:val="00AE0CD0"/>
    <w:rsid w:val="00AE21DC"/>
    <w:rsid w:val="00AE3D88"/>
    <w:rsid w:val="00AF0F0E"/>
    <w:rsid w:val="00AF7591"/>
    <w:rsid w:val="00B27589"/>
    <w:rsid w:val="00B46AC8"/>
    <w:rsid w:val="00B87884"/>
    <w:rsid w:val="00BA5108"/>
    <w:rsid w:val="00BD0923"/>
    <w:rsid w:val="00BD4753"/>
    <w:rsid w:val="00BD5CB1"/>
    <w:rsid w:val="00BE62EE"/>
    <w:rsid w:val="00BE7091"/>
    <w:rsid w:val="00C003BA"/>
    <w:rsid w:val="00C33F26"/>
    <w:rsid w:val="00C428B2"/>
    <w:rsid w:val="00C46878"/>
    <w:rsid w:val="00C51116"/>
    <w:rsid w:val="00C82682"/>
    <w:rsid w:val="00C847C4"/>
    <w:rsid w:val="00CB4A51"/>
    <w:rsid w:val="00CB5C1C"/>
    <w:rsid w:val="00CD06EB"/>
    <w:rsid w:val="00CD4532"/>
    <w:rsid w:val="00CD47B0"/>
    <w:rsid w:val="00CE6104"/>
    <w:rsid w:val="00CE7918"/>
    <w:rsid w:val="00CF1B89"/>
    <w:rsid w:val="00D025DA"/>
    <w:rsid w:val="00D05040"/>
    <w:rsid w:val="00D05D0B"/>
    <w:rsid w:val="00D16163"/>
    <w:rsid w:val="00D50B65"/>
    <w:rsid w:val="00D53EAE"/>
    <w:rsid w:val="00D629E6"/>
    <w:rsid w:val="00D76391"/>
    <w:rsid w:val="00DB3FAD"/>
    <w:rsid w:val="00DD4C2E"/>
    <w:rsid w:val="00DE6AE4"/>
    <w:rsid w:val="00DF5F06"/>
    <w:rsid w:val="00E046B6"/>
    <w:rsid w:val="00E61C09"/>
    <w:rsid w:val="00E66C3D"/>
    <w:rsid w:val="00E96B31"/>
    <w:rsid w:val="00EB263C"/>
    <w:rsid w:val="00EB3B58"/>
    <w:rsid w:val="00EC7359"/>
    <w:rsid w:val="00ED3371"/>
    <w:rsid w:val="00EE3054"/>
    <w:rsid w:val="00F00606"/>
    <w:rsid w:val="00F01256"/>
    <w:rsid w:val="00F470AA"/>
    <w:rsid w:val="00F70E67"/>
    <w:rsid w:val="00FA01D3"/>
    <w:rsid w:val="00FA62AE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710EC2"/>
  <w15:chartTrackingRefBased/>
  <w15:docId w15:val="{11D83761-91FA-4E2B-9C0E-46915AB7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43CDA"/>
    <w:pPr>
      <w:ind w:right="720"/>
    </w:pPr>
  </w:style>
  <w:style w:type="paragraph" w:styleId="Heading1">
    <w:name w:val="heading 1"/>
    <w:basedOn w:val="Normal"/>
    <w:link w:val="Heading1Char"/>
    <w:uiPriority w:val="1"/>
    <w:qFormat/>
    <w:rsid w:val="00743CDA"/>
    <w:pPr>
      <w:tabs>
        <w:tab w:val="left" w:pos="2520"/>
        <w:tab w:val="left" w:pos="3360"/>
      </w:tabs>
      <w:spacing w:before="111" w:after="560"/>
      <w:outlineLvl w:val="0"/>
    </w:pPr>
    <w:rPr>
      <w:rFonts w:asciiTheme="majorHAnsi" w:hAnsiTheme="majorHAnsi"/>
      <w:b/>
      <w:color w:val="A7AAAD" w:themeColor="accent5" w:themeShade="E6"/>
      <w:sz w:val="36"/>
    </w:rPr>
  </w:style>
  <w:style w:type="paragraph" w:styleId="Heading2">
    <w:name w:val="heading 2"/>
    <w:basedOn w:val="Normal"/>
    <w:link w:val="Heading2Char"/>
    <w:uiPriority w:val="1"/>
    <w:qFormat/>
    <w:rsid w:val="00743CDA"/>
    <w:pPr>
      <w:keepNext/>
      <w:tabs>
        <w:tab w:val="left" w:pos="720"/>
        <w:tab w:val="left" w:pos="1199"/>
      </w:tabs>
      <w:spacing w:before="360" w:after="240"/>
      <w:outlineLvl w:val="1"/>
    </w:pPr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743CDA"/>
    <w:pPr>
      <w:keepNext/>
      <w:tabs>
        <w:tab w:val="left" w:pos="900"/>
        <w:tab w:val="left" w:pos="1560"/>
      </w:tabs>
      <w:spacing w:before="360" w:after="240"/>
      <w:outlineLvl w:val="2"/>
    </w:pPr>
    <w:rPr>
      <w:rFonts w:asciiTheme="majorHAnsi" w:hAnsiTheme="majorHAnsi"/>
      <w:b/>
      <w:bCs/>
      <w:color w:val="6487A0" w:themeColor="accent2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743CDA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743CDA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43CDA"/>
    <w:pPr>
      <w:keepNext/>
      <w:keepLines/>
      <w:numPr>
        <w:ilvl w:val="5"/>
        <w:numId w:val="27"/>
      </w:numPr>
      <w:spacing w:before="40"/>
      <w:outlineLvl w:val="5"/>
    </w:pPr>
    <w:rPr>
      <w:rFonts w:asciiTheme="majorHAnsi" w:eastAsiaTheme="majorEastAsia" w:hAnsiTheme="majorHAnsi" w:cstheme="majorBidi"/>
      <w:color w:val="23353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43CDA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43CDA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43CDA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3CDA"/>
    <w:rPr>
      <w:rFonts w:asciiTheme="majorHAnsi" w:hAnsiTheme="majorHAnsi"/>
      <w:b/>
      <w:color w:val="A7AAAD" w:themeColor="accent5" w:themeShade="E6"/>
      <w:sz w:val="36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743CDA"/>
    <w:pPr>
      <w:numPr>
        <w:ilvl w:val="6"/>
        <w:numId w:val="28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743CDA"/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743CDA"/>
    <w:rPr>
      <w:rFonts w:asciiTheme="majorHAnsi" w:hAnsiTheme="majorHAnsi"/>
      <w:b/>
      <w:bCs/>
      <w:color w:val="6487A0" w:themeColor="accent2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743CDA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2682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C82682"/>
    <w:pPr>
      <w:tabs>
        <w:tab w:val="center" w:pos="4680"/>
        <w:tab w:val="right" w:pos="9360"/>
      </w:tabs>
    </w:pPr>
    <w:rPr>
      <w:b/>
      <w:noProof/>
      <w:color w:val="476B76" w:themeColor="accent1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C66AD"/>
    <w:rPr>
      <w:b/>
      <w:noProof/>
      <w:color w:val="476B76" w:themeColor="accent1"/>
      <w:szCs w:val="24"/>
    </w:rPr>
  </w:style>
  <w:style w:type="paragraph" w:styleId="Footer">
    <w:name w:val="footer"/>
    <w:basedOn w:val="Normal"/>
    <w:link w:val="FooterChar"/>
    <w:uiPriority w:val="99"/>
    <w:rsid w:val="000D1D72"/>
    <w:pPr>
      <w:shd w:val="clear" w:color="auto" w:fill="32416E" w:themeFill="text2"/>
      <w:tabs>
        <w:tab w:val="left" w:pos="3690"/>
        <w:tab w:val="left" w:pos="5670"/>
      </w:tabs>
      <w:spacing w:after="0"/>
      <w:ind w:left="-540" w:right="0"/>
    </w:pPr>
    <w:rPr>
      <w:color w:val="FFFFFF" w:themeColor="background1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D1D72"/>
    <w:rPr>
      <w:color w:val="FFFFFF" w:themeColor="background1"/>
      <w:sz w:val="18"/>
      <w:szCs w:val="24"/>
      <w:shd w:val="clear" w:color="auto" w:fill="32416E" w:themeFill="text2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unhideWhenUsed/>
    <w:rsid w:val="000D1F49"/>
    <w:rPr>
      <w:color w:val="0070C0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semiHidden/>
    <w:qFormat/>
    <w:rsid w:val="00743CDA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743CD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4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DA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743CDA"/>
    <w:rPr>
      <w:rFonts w:asciiTheme="majorHAnsi" w:hAnsiTheme="majorHAnsi"/>
      <w:b/>
      <w:bCs/>
      <w:color w:val="4BACC6"/>
      <w:sz w:val="25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DA"/>
    <w:rPr>
      <w:rFonts w:asciiTheme="majorHAnsi" w:eastAsiaTheme="majorEastAsia" w:hAnsiTheme="majorHAnsi" w:cstheme="majorBidi"/>
      <w:color w:val="23353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DA"/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DA"/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DA"/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85402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743CDA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Name">
    <w:name w:val="Name"/>
    <w:basedOn w:val="Normal"/>
    <w:uiPriority w:val="1"/>
    <w:qFormat/>
    <w:rsid w:val="000D1D72"/>
    <w:pPr>
      <w:shd w:val="clear" w:color="auto" w:fill="32416E" w:themeFill="text2"/>
      <w:spacing w:after="0" w:line="240" w:lineRule="auto"/>
      <w:ind w:left="-180" w:right="6840"/>
    </w:pPr>
    <w:rPr>
      <w:rFonts w:ascii="Copperplate Gothic Bold" w:hAnsi="Copperplate Gothic Bold"/>
      <w:color w:val="FFFFFF" w:themeColor="background1"/>
      <w:sz w:val="42"/>
    </w:rPr>
  </w:style>
  <w:style w:type="paragraph" w:customStyle="1" w:styleId="Address">
    <w:name w:val="Address"/>
    <w:basedOn w:val="Normal"/>
    <w:uiPriority w:val="1"/>
    <w:qFormat/>
    <w:rsid w:val="00743CDA"/>
    <w:pPr>
      <w:spacing w:after="0"/>
    </w:pPr>
  </w:style>
  <w:style w:type="paragraph" w:styleId="Date">
    <w:name w:val="Date"/>
    <w:basedOn w:val="Normal"/>
    <w:next w:val="Normal"/>
    <w:link w:val="DateChar"/>
    <w:uiPriority w:val="99"/>
    <w:rsid w:val="00EB263C"/>
    <w:pPr>
      <w:spacing w:before="6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743CDA"/>
    <w:pPr>
      <w:spacing w:line="240" w:lineRule="auto"/>
    </w:pPr>
    <w:rPr>
      <w:i/>
      <w:iCs/>
      <w:color w:val="32416E" w:themeColor="text2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B263C"/>
  </w:style>
  <w:style w:type="paragraph" w:styleId="Salutation">
    <w:name w:val="Salutation"/>
    <w:basedOn w:val="Normal"/>
    <w:next w:val="Normal"/>
    <w:link w:val="SalutationChar"/>
    <w:uiPriority w:val="99"/>
    <w:rsid w:val="001C66AD"/>
    <w:pPr>
      <w:spacing w:before="480" w:after="480"/>
    </w:pPr>
    <w:rPr>
      <w:color w:val="5B8096" w:themeColor="accent3"/>
      <w:sz w:val="36"/>
    </w:rPr>
  </w:style>
  <w:style w:type="character" w:customStyle="1" w:styleId="SalutationChar">
    <w:name w:val="Salutation Char"/>
    <w:basedOn w:val="DefaultParagraphFont"/>
    <w:link w:val="Salutation"/>
    <w:uiPriority w:val="99"/>
    <w:rsid w:val="001C66AD"/>
    <w:rPr>
      <w:color w:val="5B8096" w:themeColor="accent3"/>
      <w:sz w:val="36"/>
    </w:rPr>
  </w:style>
  <w:style w:type="paragraph" w:styleId="Signature">
    <w:name w:val="Signature"/>
    <w:basedOn w:val="Normal"/>
    <w:link w:val="SignatureChar"/>
    <w:uiPriority w:val="99"/>
    <w:rsid w:val="00EB263C"/>
  </w:style>
  <w:style w:type="character" w:customStyle="1" w:styleId="SignatureChar">
    <w:name w:val="Signature Char"/>
    <w:basedOn w:val="DefaultParagraphFont"/>
    <w:link w:val="Signature"/>
    <w:uiPriority w:val="99"/>
    <w:rsid w:val="00EB263C"/>
  </w:style>
  <w:style w:type="character" w:styleId="PlaceholderText">
    <w:name w:val="Placeholder Text"/>
    <w:basedOn w:val="DefaultParagraphFont"/>
    <w:uiPriority w:val="99"/>
    <w:semiHidden/>
    <w:rsid w:val="00EB263C"/>
    <w:rPr>
      <w:color w:val="808080"/>
    </w:rPr>
  </w:style>
  <w:style w:type="table" w:styleId="TableGrid">
    <w:name w:val="Table Grid"/>
    <w:basedOn w:val="TableNormal"/>
    <w:uiPriority w:val="59"/>
    <w:rsid w:val="00934E86"/>
    <w:pPr>
      <w:spacing w:after="0" w:line="240" w:lineRule="auto"/>
    </w:pPr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934E86"/>
    <w:pPr>
      <w:spacing w:after="0" w:line="240" w:lineRule="auto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76B76" w:themeColor="accent1"/>
        <w:left w:val="single" w:sz="8" w:space="0" w:color="476B76" w:themeColor="accent1"/>
        <w:bottom w:val="single" w:sz="8" w:space="0" w:color="476B76" w:themeColor="accent1"/>
        <w:right w:val="single" w:sz="8" w:space="0" w:color="476B76" w:themeColor="accent1"/>
        <w:insideH w:val="single" w:sz="8" w:space="0" w:color="476B76" w:themeColor="accent1"/>
        <w:insideV w:val="single" w:sz="8" w:space="0" w:color="476B7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18" w:space="0" w:color="476B76" w:themeColor="accent1"/>
          <w:right w:val="single" w:sz="8" w:space="0" w:color="476B76" w:themeColor="accent1"/>
          <w:insideH w:val="nil"/>
          <w:insideV w:val="single" w:sz="8" w:space="0" w:color="476B7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H w:val="nil"/>
          <w:insideV w:val="single" w:sz="8" w:space="0" w:color="476B7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</w:tcBorders>
      </w:tcPr>
    </w:tblStylePr>
    <w:tblStylePr w:type="band1Vert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</w:tcBorders>
        <w:shd w:val="clear" w:color="auto" w:fill="CDDCE1" w:themeFill="accent1" w:themeFillTint="3F"/>
      </w:tcPr>
    </w:tblStylePr>
    <w:tblStylePr w:type="band1Horz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V w:val="single" w:sz="8" w:space="0" w:color="476B76" w:themeColor="accent1"/>
        </w:tcBorders>
        <w:shd w:val="clear" w:color="auto" w:fill="CDDCE1" w:themeFill="accent1" w:themeFillTint="3F"/>
      </w:tcPr>
    </w:tblStylePr>
    <w:tblStylePr w:type="band2Horz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V w:val="single" w:sz="8" w:space="0" w:color="476B76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Arrow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15989786E24A92B946F1C4AE4FB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4B8BD-26A0-44D4-A3E1-6591760A0D04}"/>
      </w:docPartPr>
      <w:docPartBody>
        <w:p w:rsidR="00000000" w:rsidRDefault="00CB7B7C" w:rsidP="00CB7B7C">
          <w:pPr>
            <w:pStyle w:val="8A15989786E24A92B946F1C4AE4FB2E3"/>
          </w:pPr>
          <w:r w:rsidRPr="002B3B35">
            <w:t>Cloud service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58"/>
    <w:rsid w:val="00081758"/>
    <w:rsid w:val="00341607"/>
    <w:rsid w:val="008B759B"/>
    <w:rsid w:val="008C39B6"/>
    <w:rsid w:val="00CB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FC9BD223B234538A3C40D1F3275D74D">
    <w:name w:val="BFC9BD223B234538A3C40D1F3275D74D"/>
  </w:style>
  <w:style w:type="paragraph" w:customStyle="1" w:styleId="8A15989786E24A92B946F1C4AE4FB2E3">
    <w:name w:val="8A15989786E24A92B946F1C4AE4FB2E3"/>
    <w:rsid w:val="00CB7B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H01B">
      <a:dk1>
        <a:sysClr val="windowText" lastClr="000000"/>
      </a:dk1>
      <a:lt1>
        <a:sysClr val="window" lastClr="FFFFFF"/>
      </a:lt1>
      <a:dk2>
        <a:srgbClr val="32416E"/>
      </a:dk2>
      <a:lt2>
        <a:srgbClr val="E7E6E6"/>
      </a:lt2>
      <a:accent1>
        <a:srgbClr val="476B76"/>
      </a:accent1>
      <a:accent2>
        <a:srgbClr val="6487A0"/>
      </a:accent2>
      <a:accent3>
        <a:srgbClr val="5B8096"/>
      </a:accent3>
      <a:accent4>
        <a:srgbClr val="7B97B7"/>
      </a:accent4>
      <a:accent5>
        <a:srgbClr val="BBBDBF"/>
      </a:accent5>
      <a:accent6>
        <a:srgbClr val="85A0C3"/>
      </a:accent6>
      <a:hlink>
        <a:srgbClr val="0070C0"/>
      </a:hlink>
      <a:folHlink>
        <a:srgbClr val="85402C"/>
      </a:folHlink>
    </a:clrScheme>
    <a:fontScheme name="LH01A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5F05F5-E13C-424B-81E8-B77CE2825F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98E0FF-C0E1-4F73-97E2-6E3A8D29B1B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33F666B-E43D-4CF0-83F1-468CA08DE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Arrow letterhead.dotx</Template>
  <TotalTime>9</TotalTime>
  <Pages>1</Pages>
  <Words>67</Words>
  <Characters>428</Characters>
  <Application>Microsoft Office Word</Application>
  <DocSecurity>0</DocSecurity>
  <Lines>19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Shweta Srivastava</cp:lastModifiedBy>
  <cp:revision>8</cp:revision>
  <cp:lastPrinted>2025-09-09T19:56:00Z</cp:lastPrinted>
  <dcterms:created xsi:type="dcterms:W3CDTF">2025-09-09T19:51:00Z</dcterms:created>
  <dcterms:modified xsi:type="dcterms:W3CDTF">2025-09-23T19:50:00Z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