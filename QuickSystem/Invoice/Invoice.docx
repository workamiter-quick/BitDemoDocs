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60420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802E94" w:rsidRDefault="0022649A" w:rsidP="00687D64">
            <w:pPr>
              <w:pStyle w:val="Heading1"/>
              <w:rPr>
                <w:szCs w:val="92"/>
              </w:rPr>
            </w:pPr>
            <w:r w:rsidRPr="0022649A">
              <w:rPr>
                <w:sz w:val="72"/>
                <w:szCs w:val="72"/>
              </w:rPr>
              <w:t xml:space="preserve">TAX </w:t>
            </w:r>
            <w:sdt>
              <w:sdtPr>
                <w:rPr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22649A">
                  <w:rPr>
                    <w:sz w:val="72"/>
                    <w:szCs w:val="72"/>
                  </w:rPr>
                  <w:t>Invoice</w:t>
                </w:r>
              </w:sdtContent>
            </w:sdt>
            <w:r w:rsidR="00CF1E1B">
              <w:rPr>
                <w:szCs w:val="92"/>
              </w:rPr>
              <w:t xml:space="preserve"> </w:t>
            </w:r>
          </w:p>
        </w:tc>
      </w:tr>
    </w:tbl>
    <w:p w14:paraId="28867E86" w14:textId="77777777" w:rsidR="0016751C" w:rsidRDefault="0016751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680CBD82">
                <wp:simplePos x="0" y="0"/>
                <wp:positionH relativeFrom="column">
                  <wp:posOffset>-685800</wp:posOffset>
                </wp:positionH>
                <wp:positionV relativeFrom="page">
                  <wp:posOffset>116205</wp:posOffset>
                </wp:positionV>
                <wp:extent cx="798449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593471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37568B" id="Group 1" o:spid="_x0000_s1026" alt="&quot;&quot;" style="position:absolute;margin-left:-54pt;margin-top:9.15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59347,1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E1618E" w:rsidRPr="00831426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72081C6D" w:rsidR="008049DB" w:rsidRPr="00831426" w:rsidRDefault="00D82F2B" w:rsidP="00CF1E1B">
            <w:pPr>
              <w:rPr>
                <w:rFonts w:ascii="Arial" w:hAnsi="Arial" w:cs="Arial"/>
                <w:szCs w:val="20"/>
              </w:rPr>
            </w:pPr>
            <w:proofErr w:type="gramStart"/>
            <w:r w:rsidRPr="00831426">
              <w:rPr>
                <w:rFonts w:ascii="Arial" w:hAnsi="Arial" w:cs="Arial"/>
                <w:szCs w:val="20"/>
              </w:rPr>
              <w:t>6 &amp; 7 POINT</w:t>
            </w:r>
            <w:proofErr w:type="gramEnd"/>
            <w:r w:rsidRPr="00831426">
              <w:rPr>
                <w:rFonts w:ascii="Arial" w:hAnsi="Arial" w:cs="Arial"/>
                <w:szCs w:val="20"/>
              </w:rPr>
              <w:t xml:space="preserve"> BAY, 5 SIGNAL ROAD, POINT WATERFRONT, DURBAN, 4001</w:t>
            </w:r>
          </w:p>
        </w:tc>
        <w:tc>
          <w:tcPr>
            <w:tcW w:w="5040" w:type="dxa"/>
          </w:tcPr>
          <w:p w14:paraId="0B339D4D" w14:textId="4FA3B7B5" w:rsidR="008049DB" w:rsidRPr="00831426" w:rsidRDefault="00000000" w:rsidP="00687D64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Invoice #</w:t>
                </w:r>
              </w:sdtContent>
            </w:sdt>
            <w:r w:rsidR="00CE7F7E" w:rsidRPr="00831426">
              <w:rPr>
                <w:rFonts w:ascii="Arial" w:hAnsi="Arial" w:cs="Arial"/>
              </w:rPr>
              <w:t xml:space="preserve"> </w:t>
            </w:r>
            <w:r w:rsidR="00917547">
              <w:rPr>
                <w:rFonts w:ascii="Arial" w:hAnsi="Arial" w:cs="Arial"/>
              </w:rPr>
              <w:t>7</w:t>
            </w:r>
          </w:p>
          <w:p w14:paraId="56263A89" w14:textId="703DA64E" w:rsidR="008049DB" w:rsidRPr="00831426" w:rsidRDefault="00000000" w:rsidP="002B3B35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Date:</w:t>
                </w:r>
              </w:sdtContent>
            </w:sdt>
            <w:r w:rsidR="006A3739" w:rsidRPr="00831426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917547">
                  <w:rPr>
                    <w:rFonts w:ascii="Arial" w:hAnsi="Arial" w:cs="Arial"/>
                  </w:rPr>
                  <w:t>01</w:t>
                </w:r>
                <w:r w:rsidR="00D82F2B" w:rsidRPr="00831426">
                  <w:rPr>
                    <w:rFonts w:ascii="Arial" w:hAnsi="Arial" w:cs="Arial"/>
                  </w:rPr>
                  <w:t>/</w:t>
                </w:r>
                <w:r w:rsidR="009205D5">
                  <w:rPr>
                    <w:rFonts w:ascii="Arial" w:hAnsi="Arial" w:cs="Arial"/>
                  </w:rPr>
                  <w:t>2</w:t>
                </w:r>
                <w:r w:rsidR="00917547">
                  <w:rPr>
                    <w:rFonts w:ascii="Arial" w:hAnsi="Arial" w:cs="Arial"/>
                  </w:rPr>
                  <w:t>8</w:t>
                </w:r>
                <w:r w:rsidR="00D82F2B" w:rsidRPr="00831426">
                  <w:rPr>
                    <w:rFonts w:ascii="Arial" w:hAnsi="Arial" w:cs="Arial"/>
                  </w:rPr>
                  <w:t>/202</w:t>
                </w:r>
                <w:r w:rsidR="00917547">
                  <w:rPr>
                    <w:rFonts w:ascii="Arial" w:hAnsi="Arial" w:cs="Arial"/>
                  </w:rPr>
                  <w:t>5</w:t>
                </w:r>
              </w:sdtContent>
            </w:sdt>
          </w:p>
        </w:tc>
      </w:tr>
      <w:tr w:rsidR="008049DB" w:rsidRPr="00831426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47A27971" w:rsidR="008049DB" w:rsidRPr="00831426" w:rsidRDefault="00000000" w:rsidP="00912FE7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Bill to</w:t>
                </w:r>
              </w:sdtContent>
            </w:sdt>
            <w:r w:rsidR="00FC1A3C" w:rsidRPr="00831426">
              <w:rPr>
                <w:rFonts w:ascii="Arial" w:hAnsi="Arial" w:cs="Arial"/>
              </w:rPr>
              <w:t xml:space="preserve"> </w:t>
            </w:r>
          </w:p>
          <w:p w14:paraId="5459A39B" w14:textId="732E6B72" w:rsidR="008049DB" w:rsidRPr="00831426" w:rsidRDefault="00000000" w:rsidP="00CF1E1B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TERRA ANALYTICS (PTY) 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07D41571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PO BOX 190</w:t>
                </w:r>
              </w:p>
              <w:p w14:paraId="6E473B22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MOUNT EDGECOMBE</w:t>
                </w:r>
              </w:p>
              <w:p w14:paraId="3DB47233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DURBAN</w:t>
                </w:r>
              </w:p>
              <w:p w14:paraId="4E8DE944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KWA-ZULU NATAL</w:t>
                </w:r>
              </w:p>
              <w:p w14:paraId="40950B11" w14:textId="353AAE45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4300</w:t>
                </w:r>
              </w:p>
            </w:sdtContent>
          </w:sdt>
        </w:tc>
        <w:tc>
          <w:tcPr>
            <w:tcW w:w="5040" w:type="dxa"/>
          </w:tcPr>
          <w:p w14:paraId="30D660F8" w14:textId="77777777" w:rsidR="008049DB" w:rsidRPr="00831426" w:rsidRDefault="00000000" w:rsidP="007633A6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Ship To:"/>
                <w:tag w:val="Ship To:"/>
                <w:id w:val="-1666934941"/>
                <w:placeholder>
                  <w:docPart w:val="9C3C3A28D2FE4B0AB5247A2A7EF6315A"/>
                </w:placeholder>
                <w:temporary/>
                <w:showingPlcHdr/>
                <w15:appearance w15:val="hidden"/>
              </w:sdtPr>
              <w:sdtContent>
                <w:r w:rsidR="00616194" w:rsidRPr="00831426">
                  <w:rPr>
                    <w:rFonts w:ascii="Arial" w:hAnsi="Arial" w:cs="Arial"/>
                  </w:rPr>
                  <w:t>Ship To:</w:t>
                </w:r>
              </w:sdtContent>
            </w:sdt>
          </w:p>
          <w:p w14:paraId="2B52E31C" w14:textId="07B944A7" w:rsidR="008049DB" w:rsidRPr="00831426" w:rsidRDefault="00000000" w:rsidP="00FC1A3C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QUICKSYSTEM (PTY)LTD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42 BONNIE VIE MOERDYK ST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0C5972F5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KYALAMI HILLS EXT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5E9BDA66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JOHANNESBURG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1C165A24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GAUTENG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6D2C4CC2" w14:textId="208CDDD0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2E2334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  <w:shd w:val="clear" w:color="auto" w:fill="auto"/>
          </w:tcPr>
          <w:p w14:paraId="5652B4AA" w14:textId="057FDCE4" w:rsidR="002E2334" w:rsidRPr="00FC1A3C" w:rsidRDefault="00000000" w:rsidP="00CF1E1B">
            <w:pPr>
              <w:pStyle w:val="Headers"/>
            </w:pPr>
            <w:sdt>
              <w:sdt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FC1A3C" w:rsidRDefault="00000000" w:rsidP="00CF1E1B">
            <w:pPr>
              <w:pStyle w:val="Headers"/>
            </w:pPr>
            <w:sdt>
              <w:sdt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FC1A3C"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FC1A3C" w:rsidRDefault="00846F4D" w:rsidP="00CF1E1B">
            <w:pPr>
              <w:pStyle w:val="Headers"/>
            </w:pPr>
            <w:r>
              <w:t>PER HOUR</w:t>
            </w:r>
            <w:sdt>
              <w:sdt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FC1A3C" w:rsidRDefault="00000000" w:rsidP="00CF1E1B">
            <w:pPr>
              <w:pStyle w:val="Headers"/>
            </w:pPr>
            <w:sdt>
              <w:sdt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FC1A3C">
                  <w:t>Total</w:t>
                </w:r>
              </w:sdtContent>
            </w:sdt>
          </w:p>
        </w:tc>
      </w:tr>
      <w:tr w:rsidR="002E2334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1ED09E73" w14:textId="4B0B9AF6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D709D7">
                  <w:rPr>
                    <w:rFonts w:ascii="Arial" w:hAnsi="Arial" w:cs="Arial"/>
                  </w:rPr>
                  <w:t>9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445B5FF8" w14:textId="23C00FAF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GIS Consultancy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007D7DCC" w14:textId="1A6C7D41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831426">
                  <w:rPr>
                    <w:rFonts w:ascii="Arial" w:hAnsi="Arial" w:cs="Arial"/>
                  </w:rPr>
                  <w:t>R</w:t>
                </w:r>
                <w:r w:rsidR="00D82F2B" w:rsidRPr="00831426">
                  <w:rPr>
                    <w:rFonts w:ascii="Arial" w:hAnsi="Arial" w:cs="Arial"/>
                  </w:rPr>
                  <w:t>593.75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00" w:type="dxa"/>
          </w:tcPr>
          <w:p w14:paraId="694FA046" w14:textId="607532B9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>
                  <w:rPr>
                    <w:rFonts w:ascii="Arial" w:hAnsi="Arial" w:cs="Arial"/>
                  </w:rPr>
                  <w:t>R</w:t>
                </w:r>
                <w:r w:rsidR="00D709D7">
                  <w:rPr>
                    <w:rFonts w:ascii="Arial" w:hAnsi="Arial" w:cs="Arial"/>
                  </w:rPr>
                  <w:t>5343</w:t>
                </w:r>
                <w:r w:rsidR="00966A8E">
                  <w:rPr>
                    <w:rFonts w:ascii="Arial" w:hAnsi="Arial" w:cs="Arial"/>
                  </w:rPr>
                  <w:t>.</w:t>
                </w:r>
                <w:r w:rsidR="00966A8E" w:rsidRPr="00966A8E">
                  <w:rPr>
                    <w:rFonts w:ascii="Arial" w:hAnsi="Arial" w:cs="Arial"/>
                  </w:rPr>
                  <w:t>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  <w:tr w:rsidR="002E2334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42AA68FF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1E8ACA04" w14:textId="77777777" w:rsidR="002E2334" w:rsidRDefault="002E2334" w:rsidP="00CF1E1B"/>
        </w:tc>
        <w:tc>
          <w:tcPr>
            <w:tcW w:w="3240" w:type="dxa"/>
          </w:tcPr>
          <w:p w14:paraId="4D74CAF4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49AC1C5" w14:textId="77777777" w:rsidR="002E2334" w:rsidRDefault="002E2334" w:rsidP="00CF1E1B">
            <w:pPr>
              <w:pStyle w:val="Amount"/>
            </w:pPr>
          </w:p>
        </w:tc>
      </w:tr>
      <w:tr w:rsidR="002E2334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29C5C21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22B38502" w14:textId="77777777" w:rsidR="002E2334" w:rsidRDefault="002E2334" w:rsidP="00CF1E1B"/>
        </w:tc>
        <w:tc>
          <w:tcPr>
            <w:tcW w:w="3240" w:type="dxa"/>
          </w:tcPr>
          <w:p w14:paraId="5C026E59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4503741" w14:textId="77777777" w:rsidR="002E2334" w:rsidRDefault="002E2334" w:rsidP="00CF1E1B">
            <w:pPr>
              <w:pStyle w:val="Amount"/>
            </w:pPr>
          </w:p>
        </w:tc>
      </w:tr>
      <w:tr w:rsidR="002E2334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7B507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5FCBC8C3" w14:textId="77777777" w:rsidR="002E2334" w:rsidRDefault="002E2334" w:rsidP="00CF1E1B"/>
        </w:tc>
        <w:tc>
          <w:tcPr>
            <w:tcW w:w="3240" w:type="dxa"/>
          </w:tcPr>
          <w:p w14:paraId="27E1DCA0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ED99C4D" w14:textId="77777777" w:rsidR="002E2334" w:rsidRDefault="002E2334" w:rsidP="00CF1E1B">
            <w:pPr>
              <w:pStyle w:val="Amount"/>
            </w:pPr>
          </w:p>
        </w:tc>
      </w:tr>
      <w:tr w:rsidR="002E2334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E1BCDA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3916D2E9" w14:textId="77777777" w:rsidR="002E2334" w:rsidRDefault="002E2334" w:rsidP="00CF1E1B"/>
        </w:tc>
        <w:tc>
          <w:tcPr>
            <w:tcW w:w="3240" w:type="dxa"/>
          </w:tcPr>
          <w:p w14:paraId="3BA5F4B5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8A9A934" w14:textId="77777777" w:rsidR="002E2334" w:rsidRDefault="002E2334" w:rsidP="00CF1E1B">
            <w:pPr>
              <w:pStyle w:val="Amount"/>
            </w:pPr>
          </w:p>
        </w:tc>
      </w:tr>
      <w:tr w:rsidR="002E2334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D649E4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8189EFF" w14:textId="77777777" w:rsidR="002E2334" w:rsidRDefault="002E2334" w:rsidP="00CF1E1B"/>
        </w:tc>
        <w:tc>
          <w:tcPr>
            <w:tcW w:w="3240" w:type="dxa"/>
          </w:tcPr>
          <w:p w14:paraId="139885FD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5D58FD38" w14:textId="77777777" w:rsidR="002E2334" w:rsidRDefault="002E2334" w:rsidP="00CF1E1B">
            <w:pPr>
              <w:pStyle w:val="Amount"/>
            </w:pPr>
          </w:p>
        </w:tc>
      </w:tr>
      <w:tr w:rsidR="002E2334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DF9B5F4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4FC643AE" w14:textId="77777777" w:rsidR="002E2334" w:rsidRDefault="002E2334" w:rsidP="00CF1E1B"/>
        </w:tc>
        <w:tc>
          <w:tcPr>
            <w:tcW w:w="3240" w:type="dxa"/>
          </w:tcPr>
          <w:p w14:paraId="041F5596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41231A22" w14:textId="77777777" w:rsidR="002E2334" w:rsidRDefault="002E2334" w:rsidP="00CF1E1B">
            <w:pPr>
              <w:pStyle w:val="Amount"/>
            </w:pPr>
          </w:p>
        </w:tc>
      </w:tr>
      <w:tr w:rsidR="002E2334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E6C074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160F4CE" w14:textId="77777777" w:rsidR="002E2334" w:rsidRDefault="002E2334" w:rsidP="00CF1E1B"/>
        </w:tc>
        <w:tc>
          <w:tcPr>
            <w:tcW w:w="3240" w:type="dxa"/>
          </w:tcPr>
          <w:p w14:paraId="5F9C68E3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0E70B571" w14:textId="77777777" w:rsidR="002E2334" w:rsidRDefault="002E2334" w:rsidP="00CF1E1B">
            <w:pPr>
              <w:pStyle w:val="Amount"/>
            </w:pPr>
          </w:p>
        </w:tc>
      </w:tr>
      <w:tr w:rsidR="002E2334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144" w:type="dxa"/>
            </w:tcMar>
          </w:tcPr>
          <w:p w14:paraId="2689ECAD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49045D" w:rsidRDefault="00000000" w:rsidP="00CF1E1B">
            <w:pPr>
              <w:pStyle w:val="Total"/>
            </w:pPr>
            <w:sdt>
              <w:sdt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2B3B35"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7F680937" w:rsidR="002E2334" w:rsidRPr="00831426" w:rsidRDefault="00000000" w:rsidP="002B3B35">
            <w:pPr>
              <w:pStyle w:val="Amoun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r w:rsidR="00D709D7">
                      <w:rPr>
                        <w:rFonts w:ascii="Arial" w:hAnsi="Arial" w:cs="Arial"/>
                      </w:rPr>
                      <w:t>R5343</w:t>
                    </w:r>
                    <w:r w:rsidR="00966A8E">
                      <w:rPr>
                        <w:rFonts w:ascii="Arial" w:hAnsi="Arial" w:cs="Arial"/>
                      </w:rPr>
                      <w:t>.</w:t>
                    </w:r>
                    <w:r w:rsidR="00966A8E" w:rsidRPr="00966A8E">
                      <w:rPr>
                        <w:rFonts w:ascii="Arial" w:hAnsi="Arial" w:cs="Arial"/>
                      </w:rPr>
                      <w:t>75</w:t>
                    </w:r>
                  </w:sdtContent>
                </w:sdt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</w:tbl>
    <w:p w14:paraId="45D92BD7" w14:textId="77777777" w:rsidR="00837ECD" w:rsidRDefault="00837ECD" w:rsidP="002B3B35"/>
    <w:p w14:paraId="2EADC68A" w14:textId="54E4B227" w:rsidR="0033153D" w:rsidRPr="0033153D" w:rsidRDefault="0033153D" w:rsidP="002B3B35">
      <w:pPr>
        <w:rPr>
          <w:b/>
          <w:bCs/>
        </w:rPr>
      </w:pPr>
      <w:r w:rsidRPr="0033153D">
        <w:rPr>
          <w:b/>
          <w:bCs/>
        </w:rPr>
        <w:t>Account Detail</w:t>
      </w:r>
    </w:p>
    <w:p w14:paraId="3CC02C25" w14:textId="77777777" w:rsidR="0033153D" w:rsidRDefault="0033153D" w:rsidP="0033153D">
      <w:r>
        <w:t>Bank name: Capitec Business</w:t>
      </w:r>
    </w:p>
    <w:p w14:paraId="336A57C4" w14:textId="77777777" w:rsidR="0033153D" w:rsidRDefault="0033153D" w:rsidP="0033153D">
      <w:r>
        <w:t>Account type: Current</w:t>
      </w:r>
    </w:p>
    <w:p w14:paraId="11B5C941" w14:textId="77777777" w:rsidR="0033153D" w:rsidRDefault="0033153D" w:rsidP="0033153D">
      <w:r>
        <w:t>Account number: 1052419755</w:t>
      </w:r>
    </w:p>
    <w:p w14:paraId="62726124" w14:textId="05F68E4B" w:rsidR="0033153D" w:rsidRPr="00837ECD" w:rsidRDefault="0033153D" w:rsidP="0033153D">
      <w:r>
        <w:t>Branch code: 450105</w:t>
      </w:r>
    </w:p>
    <w:sectPr w:rsidR="0033153D" w:rsidRPr="00837ECD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98C1" w14:textId="77777777" w:rsidR="00657062" w:rsidRDefault="00657062">
      <w:pPr>
        <w:spacing w:line="240" w:lineRule="auto"/>
      </w:pPr>
      <w:r>
        <w:separator/>
      </w:r>
    </w:p>
    <w:p w14:paraId="231122E5" w14:textId="77777777" w:rsidR="00657062" w:rsidRDefault="00657062"/>
  </w:endnote>
  <w:endnote w:type="continuationSeparator" w:id="0">
    <w:p w14:paraId="044F018E" w14:textId="77777777" w:rsidR="00657062" w:rsidRDefault="00657062">
      <w:pPr>
        <w:spacing w:line="240" w:lineRule="auto"/>
      </w:pPr>
      <w:r>
        <w:continuationSeparator/>
      </w:r>
    </w:p>
    <w:p w14:paraId="65FB4554" w14:textId="77777777" w:rsidR="00657062" w:rsidRDefault="006570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F072E" w14:textId="77777777" w:rsidR="00657062" w:rsidRDefault="00657062">
      <w:pPr>
        <w:spacing w:line="240" w:lineRule="auto"/>
      </w:pPr>
      <w:r>
        <w:separator/>
      </w:r>
    </w:p>
    <w:p w14:paraId="1B633BC4" w14:textId="77777777" w:rsidR="00657062" w:rsidRDefault="00657062"/>
  </w:footnote>
  <w:footnote w:type="continuationSeparator" w:id="0">
    <w:p w14:paraId="02AD49B4" w14:textId="77777777" w:rsidR="00657062" w:rsidRDefault="00657062">
      <w:pPr>
        <w:spacing w:line="240" w:lineRule="auto"/>
      </w:pPr>
      <w:r>
        <w:continuationSeparator/>
      </w:r>
    </w:p>
    <w:p w14:paraId="4CF12E0B" w14:textId="77777777" w:rsidR="00657062" w:rsidRDefault="006570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E3B9B"/>
    <w:rsid w:val="00104133"/>
    <w:rsid w:val="0016751C"/>
    <w:rsid w:val="0017222D"/>
    <w:rsid w:val="001A0C08"/>
    <w:rsid w:val="001B48BA"/>
    <w:rsid w:val="001E715A"/>
    <w:rsid w:val="001F1877"/>
    <w:rsid w:val="002101FC"/>
    <w:rsid w:val="00211EB5"/>
    <w:rsid w:val="0022649A"/>
    <w:rsid w:val="0023477D"/>
    <w:rsid w:val="002464B9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A273C"/>
    <w:rsid w:val="003B2AF8"/>
    <w:rsid w:val="003E09EB"/>
    <w:rsid w:val="00411211"/>
    <w:rsid w:val="0049045D"/>
    <w:rsid w:val="004F39FD"/>
    <w:rsid w:val="005328BB"/>
    <w:rsid w:val="00550E0E"/>
    <w:rsid w:val="00590504"/>
    <w:rsid w:val="005E4663"/>
    <w:rsid w:val="00616194"/>
    <w:rsid w:val="00657062"/>
    <w:rsid w:val="00687D64"/>
    <w:rsid w:val="0069439E"/>
    <w:rsid w:val="006A3739"/>
    <w:rsid w:val="006C347C"/>
    <w:rsid w:val="0074456D"/>
    <w:rsid w:val="007577D4"/>
    <w:rsid w:val="007633A6"/>
    <w:rsid w:val="00793AFB"/>
    <w:rsid w:val="00797937"/>
    <w:rsid w:val="007C60D4"/>
    <w:rsid w:val="007D3668"/>
    <w:rsid w:val="008013D8"/>
    <w:rsid w:val="00802E94"/>
    <w:rsid w:val="00802FD3"/>
    <w:rsid w:val="008049DB"/>
    <w:rsid w:val="008140A5"/>
    <w:rsid w:val="00822559"/>
    <w:rsid w:val="00831426"/>
    <w:rsid w:val="00837ECD"/>
    <w:rsid w:val="00846F4D"/>
    <w:rsid w:val="0085068A"/>
    <w:rsid w:val="00895598"/>
    <w:rsid w:val="008C6DD2"/>
    <w:rsid w:val="008D78D3"/>
    <w:rsid w:val="00907574"/>
    <w:rsid w:val="00912FE7"/>
    <w:rsid w:val="00917547"/>
    <w:rsid w:val="009205D5"/>
    <w:rsid w:val="00933194"/>
    <w:rsid w:val="00934F6F"/>
    <w:rsid w:val="00965089"/>
    <w:rsid w:val="00966901"/>
    <w:rsid w:val="00966A8E"/>
    <w:rsid w:val="00981A82"/>
    <w:rsid w:val="009E48CB"/>
    <w:rsid w:val="009F1964"/>
    <w:rsid w:val="00A93410"/>
    <w:rsid w:val="00AB45BA"/>
    <w:rsid w:val="00AD5CD5"/>
    <w:rsid w:val="00AE1839"/>
    <w:rsid w:val="00AF3308"/>
    <w:rsid w:val="00B06C10"/>
    <w:rsid w:val="00B46F8C"/>
    <w:rsid w:val="00B55ABE"/>
    <w:rsid w:val="00B64330"/>
    <w:rsid w:val="00B6553F"/>
    <w:rsid w:val="00B76A92"/>
    <w:rsid w:val="00B94BB4"/>
    <w:rsid w:val="00BB4862"/>
    <w:rsid w:val="00BB7411"/>
    <w:rsid w:val="00BE23D6"/>
    <w:rsid w:val="00BF2506"/>
    <w:rsid w:val="00C3067E"/>
    <w:rsid w:val="00C47CCF"/>
    <w:rsid w:val="00C85089"/>
    <w:rsid w:val="00C85F6F"/>
    <w:rsid w:val="00CD1D7E"/>
    <w:rsid w:val="00CD7284"/>
    <w:rsid w:val="00CE7F7E"/>
    <w:rsid w:val="00CF07F2"/>
    <w:rsid w:val="00CF1E1B"/>
    <w:rsid w:val="00CF3F3B"/>
    <w:rsid w:val="00D14A78"/>
    <w:rsid w:val="00D2203C"/>
    <w:rsid w:val="00D33C94"/>
    <w:rsid w:val="00D45BD3"/>
    <w:rsid w:val="00D709D7"/>
    <w:rsid w:val="00D756D4"/>
    <w:rsid w:val="00D82F2B"/>
    <w:rsid w:val="00D934CD"/>
    <w:rsid w:val="00DB3E5E"/>
    <w:rsid w:val="00DD1F67"/>
    <w:rsid w:val="00DD6CB4"/>
    <w:rsid w:val="00DE7BFD"/>
    <w:rsid w:val="00E03E4F"/>
    <w:rsid w:val="00E1618E"/>
    <w:rsid w:val="00E9657B"/>
    <w:rsid w:val="00EA38F2"/>
    <w:rsid w:val="00EA4C0B"/>
    <w:rsid w:val="00ED2D2F"/>
    <w:rsid w:val="00F145B9"/>
    <w:rsid w:val="00F22256"/>
    <w:rsid w:val="00F30ED8"/>
    <w:rsid w:val="00F45AD3"/>
    <w:rsid w:val="00F55CCF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9C3C3A28D2FE4B0AB5247A2A7EF6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E92E7-7C2A-4095-8C79-4C1867F90B1F}"/>
      </w:docPartPr>
      <w:docPartBody>
        <w:p w:rsidR="00E530BD" w:rsidRDefault="00000000">
          <w:pPr>
            <w:pStyle w:val="9C3C3A28D2FE4B0AB5247A2A7EF6315A"/>
          </w:pPr>
          <w:r w:rsidRPr="0049045D">
            <w:t>Ship To: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987B88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1A0C08"/>
    <w:rsid w:val="002F557A"/>
    <w:rsid w:val="005C4D8B"/>
    <w:rsid w:val="00733DD7"/>
    <w:rsid w:val="007C60D4"/>
    <w:rsid w:val="00802FD3"/>
    <w:rsid w:val="00873AEE"/>
    <w:rsid w:val="008919DC"/>
    <w:rsid w:val="008E6F2A"/>
    <w:rsid w:val="00987B88"/>
    <w:rsid w:val="00B06C10"/>
    <w:rsid w:val="00CD7284"/>
    <w:rsid w:val="00D27589"/>
    <w:rsid w:val="00DE7BFD"/>
    <w:rsid w:val="00E530BD"/>
    <w:rsid w:val="00E77A5F"/>
    <w:rsid w:val="00EA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9C3C3A28D2FE4B0AB5247A2A7EF6315A">
    <w:name w:val="9C3C3A28D2FE4B0AB5247A2A7EF6315A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28</TotalTime>
  <Pages>1</Pages>
  <Words>95</Words>
  <Characters>514</Characters>
  <Application>Microsoft Office Word</Application>
  <DocSecurity>0</DocSecurity>
  <Lines>85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11</cp:revision>
  <cp:lastPrinted>2024-08-22T06:04:00Z</cp:lastPrinted>
  <dcterms:created xsi:type="dcterms:W3CDTF">2024-07-17T15:28:00Z</dcterms:created>
  <dcterms:modified xsi:type="dcterms:W3CDTF">2025-01-28T11:23:00Z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