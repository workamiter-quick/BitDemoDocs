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360420" w14:paraId="6E9A178D" w14:textId="77777777" w:rsidTr="002B3B35">
        <w:trPr>
          <w:trHeight w:val="1440"/>
        </w:trPr>
        <w:tc>
          <w:tcPr>
            <w:tcW w:w="10080" w:type="dxa"/>
          </w:tcPr>
          <w:p w14:paraId="48BBFB07" w14:textId="57B655AB" w:rsidR="00360420" w:rsidRPr="00802E94" w:rsidRDefault="0022649A" w:rsidP="00687D64">
            <w:pPr>
              <w:pStyle w:val="Heading1"/>
              <w:rPr>
                <w:szCs w:val="92"/>
              </w:rPr>
            </w:pPr>
            <w:r w:rsidRPr="0022649A">
              <w:rPr>
                <w:sz w:val="72"/>
                <w:szCs w:val="72"/>
              </w:rPr>
              <w:t xml:space="preserve">TAX </w:t>
            </w:r>
            <w:sdt>
              <w:sdtPr>
                <w:rPr>
                  <w:sz w:val="72"/>
                  <w:szCs w:val="72"/>
                </w:rPr>
                <w:id w:val="1698268097"/>
                <w:placeholder>
                  <w:docPart w:val="23169835139444B6A0832C4949FC986C"/>
                </w:placeholder>
                <w:showingPlcHdr/>
                <w15:appearance w15:val="hidden"/>
              </w:sdtPr>
              <w:sdtEndPr>
                <w:rPr>
                  <w:sz w:val="92"/>
                  <w:szCs w:val="92"/>
                </w:rPr>
              </w:sdtEndPr>
              <w:sdtContent>
                <w:r w:rsidR="00CF1E1B" w:rsidRPr="0022649A">
                  <w:rPr>
                    <w:sz w:val="72"/>
                    <w:szCs w:val="72"/>
                  </w:rPr>
                  <w:t>Invoice</w:t>
                </w:r>
              </w:sdtContent>
            </w:sdt>
            <w:r w:rsidR="00CF1E1B">
              <w:rPr>
                <w:szCs w:val="92"/>
              </w:rPr>
              <w:t xml:space="preserve"> </w:t>
            </w:r>
          </w:p>
        </w:tc>
      </w:tr>
    </w:tbl>
    <w:p w14:paraId="28867E86" w14:textId="77777777" w:rsidR="0016751C" w:rsidRDefault="0016751C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3773AB40" wp14:editId="07EBB041">
                <wp:simplePos x="0" y="0"/>
                <wp:positionH relativeFrom="column">
                  <wp:posOffset>-685800</wp:posOffset>
                </wp:positionH>
                <wp:positionV relativeFrom="page">
                  <wp:posOffset>114300</wp:posOffset>
                </wp:positionV>
                <wp:extent cx="7984490" cy="10058400"/>
                <wp:effectExtent l="1905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84490" cy="10058400"/>
                          <a:chOff x="0" y="117043"/>
                          <a:chExt cx="7984541" cy="10058400"/>
                        </a:xfrm>
                      </wpg:grpSpPr>
                      <wps:wsp>
                        <wps:cNvPr id="1163032617" name="Rectangle 2"/>
                        <wps:cNvSpPr/>
                        <wps:spPr>
                          <a:xfrm>
                            <a:off x="212141" y="117043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rgbClr val="F9F5DF">
                              <a:alpha val="7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83364" name="Straight Connector 1"/>
                        <wps:cNvCnPr/>
                        <wps:spPr>
                          <a:xfrm>
                            <a:off x="0" y="1283970"/>
                            <a:ext cx="7000920" cy="14173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997FB8" id="Group 1" o:spid="_x0000_s1026" alt="&quot;&quot;" style="position:absolute;margin-left:-54pt;margin-top:9pt;width:628.7pt;height:11in;z-index:-251656192;mso-position-vertical-relative:page;mso-width-relative:margin" coordorigin=",1170" coordsize="7984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">
                <v:rect id="Rectangle 2" o:spid="_x0000_s1027" style="position:absolute;left:2121;top:1170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" fillcolor="#f9f5df" stroked="f" strokeweight="2pt">
                  <v:fill opacity="49087f"/>
                </v:rect>
                <v:line id="Straight Connector 1" o:spid="_x0000_s1028" style="position:absolute;visibility:visible;mso-wrap-style:square" from="0,12839" to="70009,12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" strokecolor="#dfce61 [3209]" strokeweight="3pt"/>
                <w10:wrap anchory="page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40"/>
        <w:gridCol w:w="5040"/>
      </w:tblGrid>
      <w:tr w:rsidR="00E1618E" w:rsidRPr="00831426" w14:paraId="13A07004" w14:textId="77777777" w:rsidTr="002B3B35">
        <w:trPr>
          <w:trHeight w:val="1152"/>
        </w:trPr>
        <w:tc>
          <w:tcPr>
            <w:tcW w:w="5040" w:type="dxa"/>
          </w:tcPr>
          <w:p w14:paraId="2679014D" w14:textId="72081C6D" w:rsidR="008049DB" w:rsidRPr="00831426" w:rsidRDefault="00D82F2B" w:rsidP="00CF1E1B">
            <w:pPr>
              <w:rPr>
                <w:rFonts w:ascii="Arial" w:hAnsi="Arial" w:cs="Arial"/>
                <w:szCs w:val="20"/>
              </w:rPr>
            </w:pPr>
            <w:proofErr w:type="gramStart"/>
            <w:r w:rsidRPr="00831426">
              <w:rPr>
                <w:rFonts w:ascii="Arial" w:hAnsi="Arial" w:cs="Arial"/>
                <w:szCs w:val="20"/>
              </w:rPr>
              <w:t>6 &amp; 7 POINT</w:t>
            </w:r>
            <w:proofErr w:type="gramEnd"/>
            <w:r w:rsidRPr="00831426">
              <w:rPr>
                <w:rFonts w:ascii="Arial" w:hAnsi="Arial" w:cs="Arial"/>
                <w:szCs w:val="20"/>
              </w:rPr>
              <w:t xml:space="preserve"> BAY, 5 SIGNAL ROAD, POINT WATERFRONT, DURBAN, 4001</w:t>
            </w:r>
          </w:p>
        </w:tc>
        <w:tc>
          <w:tcPr>
            <w:tcW w:w="5040" w:type="dxa"/>
          </w:tcPr>
          <w:p w14:paraId="0B339D4D" w14:textId="322C7537" w:rsidR="008049DB" w:rsidRPr="00E6123D" w:rsidRDefault="00000000" w:rsidP="00687D64">
            <w:pPr>
              <w:pStyle w:val="Headers"/>
              <w:rPr>
                <w:rFonts w:ascii="Arial" w:hAnsi="Arial" w:cs="Arial"/>
                <w:color w:val="171717" w:themeColor="background2" w:themeShade="1A"/>
              </w:rPr>
            </w:pPr>
            <w:sdt>
              <w:sdtPr>
                <w:rPr>
                  <w:rFonts w:ascii="Arial" w:hAnsi="Arial" w:cs="Arial"/>
                  <w:color w:val="171717" w:themeColor="background2" w:themeShade="1A"/>
                </w:rPr>
                <w:alias w:val="Invoice number:"/>
                <w:tag w:val="Invoice number:"/>
                <w:id w:val="674689995"/>
                <w:placeholder>
                  <w:docPart w:val="3FE15AD2A67A40849F35585AEF1B856A"/>
                </w:placeholder>
                <w:temporary/>
                <w:showingPlcHdr/>
                <w15:appearance w15:val="hidden"/>
              </w:sdtPr>
              <w:sdtContent>
                <w:r w:rsidR="00CE7F7E" w:rsidRPr="00E6123D">
                  <w:rPr>
                    <w:rFonts w:ascii="Arial" w:hAnsi="Arial" w:cs="Arial"/>
                    <w:color w:val="171717" w:themeColor="background2" w:themeShade="1A"/>
                  </w:rPr>
                  <w:t>Invoice #</w:t>
                </w:r>
              </w:sdtContent>
            </w:sdt>
            <w:r w:rsidR="00CE7F7E" w:rsidRPr="00E6123D">
              <w:rPr>
                <w:rFonts w:ascii="Arial" w:hAnsi="Arial" w:cs="Arial"/>
                <w:color w:val="171717" w:themeColor="background2" w:themeShade="1A"/>
              </w:rPr>
              <w:t xml:space="preserve"> </w:t>
            </w:r>
            <w:r w:rsidR="00AC6327" w:rsidRPr="00E6123D">
              <w:rPr>
                <w:rFonts w:ascii="Arial" w:hAnsi="Arial" w:cs="Arial"/>
                <w:color w:val="171717" w:themeColor="background2" w:themeShade="1A"/>
              </w:rPr>
              <w:t>1</w:t>
            </w:r>
            <w:r w:rsidR="00E6123D">
              <w:rPr>
                <w:rFonts w:ascii="Arial" w:hAnsi="Arial" w:cs="Arial"/>
                <w:color w:val="171717" w:themeColor="background2" w:themeShade="1A"/>
              </w:rPr>
              <w:t>7</w:t>
            </w:r>
          </w:p>
          <w:p w14:paraId="56263A89" w14:textId="43109988" w:rsidR="008049DB" w:rsidRPr="00E6123D" w:rsidRDefault="00000000" w:rsidP="002B3B35">
            <w:pPr>
              <w:pStyle w:val="Headers"/>
              <w:rPr>
                <w:rFonts w:ascii="Arial" w:hAnsi="Arial" w:cs="Arial"/>
                <w:color w:val="171717" w:themeColor="background2" w:themeShade="1A"/>
              </w:rPr>
            </w:pPr>
            <w:sdt>
              <w:sdtPr>
                <w:rPr>
                  <w:rFonts w:ascii="Arial" w:hAnsi="Arial" w:cs="Arial"/>
                  <w:color w:val="171717" w:themeColor="background2" w:themeShade="1A"/>
                </w:rPr>
                <w:alias w:val="Date:"/>
                <w:tag w:val="Date:"/>
                <w:id w:val="677780987"/>
                <w:placeholder>
                  <w:docPart w:val="5E6903CDB6B9472CA06408E36CE53E85"/>
                </w:placeholder>
                <w:temporary/>
                <w:showingPlcHdr/>
                <w15:appearance w15:val="hidden"/>
              </w:sdtPr>
              <w:sdtContent>
                <w:r w:rsidR="00CE7F7E" w:rsidRPr="00E6123D">
                  <w:rPr>
                    <w:rFonts w:ascii="Arial" w:hAnsi="Arial" w:cs="Arial"/>
                    <w:color w:val="171717" w:themeColor="background2" w:themeShade="1A"/>
                  </w:rPr>
                  <w:t>Date:</w:t>
                </w:r>
              </w:sdtContent>
            </w:sdt>
            <w:r w:rsidR="006A3739" w:rsidRPr="00E6123D">
              <w:rPr>
                <w:rFonts w:ascii="Arial" w:hAnsi="Arial" w:cs="Arial"/>
                <w:color w:val="171717" w:themeColor="background2" w:themeShade="1A"/>
              </w:rPr>
              <w:t xml:space="preserve"> </w:t>
            </w:r>
            <w:sdt>
              <w:sdtPr>
                <w:rPr>
                  <w:rFonts w:ascii="Arial" w:hAnsi="Arial" w:cs="Arial"/>
                  <w:color w:val="171717" w:themeColor="background2" w:themeShade="1A"/>
                </w:rPr>
                <w:id w:val="954368141"/>
                <w:placeholder>
                  <w:docPart w:val="BCA011BD15DB450BBA96849A10E904E9"/>
                </w:placeholder>
                <w15:appearance w15:val="hidden"/>
              </w:sdtPr>
              <w:sdtContent>
                <w:r w:rsidR="00992EE4" w:rsidRPr="00E6123D">
                  <w:rPr>
                    <w:rFonts w:ascii="Arial" w:hAnsi="Arial" w:cs="Arial"/>
                    <w:color w:val="171717" w:themeColor="background2" w:themeShade="1A"/>
                  </w:rPr>
                  <w:t>0</w:t>
                </w:r>
                <w:r w:rsidR="007C39C4">
                  <w:rPr>
                    <w:rFonts w:ascii="Arial" w:hAnsi="Arial" w:cs="Arial"/>
                    <w:color w:val="171717" w:themeColor="background2" w:themeShade="1A"/>
                  </w:rPr>
                  <w:t>8</w:t>
                </w:r>
                <w:r w:rsidR="00D82F2B" w:rsidRPr="00E6123D">
                  <w:rPr>
                    <w:rFonts w:ascii="Arial" w:hAnsi="Arial" w:cs="Arial"/>
                    <w:color w:val="171717" w:themeColor="background2" w:themeShade="1A"/>
                  </w:rPr>
                  <w:t>/</w:t>
                </w:r>
                <w:r w:rsidR="004D66FD" w:rsidRPr="00E6123D">
                  <w:rPr>
                    <w:rFonts w:ascii="Arial" w:hAnsi="Arial" w:cs="Arial"/>
                    <w:color w:val="171717" w:themeColor="background2" w:themeShade="1A"/>
                  </w:rPr>
                  <w:t>2</w:t>
                </w:r>
                <w:r w:rsidR="007C39C4">
                  <w:rPr>
                    <w:rFonts w:ascii="Arial" w:hAnsi="Arial" w:cs="Arial"/>
                    <w:color w:val="171717" w:themeColor="background2" w:themeShade="1A"/>
                  </w:rPr>
                  <w:t>3</w:t>
                </w:r>
                <w:r w:rsidR="00D82F2B" w:rsidRPr="00E6123D">
                  <w:rPr>
                    <w:rFonts w:ascii="Arial" w:hAnsi="Arial" w:cs="Arial"/>
                    <w:color w:val="171717" w:themeColor="background2" w:themeShade="1A"/>
                  </w:rPr>
                  <w:t>/202</w:t>
                </w:r>
                <w:r w:rsidR="00992EE4" w:rsidRPr="00E6123D">
                  <w:rPr>
                    <w:rFonts w:ascii="Arial" w:hAnsi="Arial" w:cs="Arial"/>
                    <w:color w:val="171717" w:themeColor="background2" w:themeShade="1A"/>
                  </w:rPr>
                  <w:t>5</w:t>
                </w:r>
              </w:sdtContent>
            </w:sdt>
          </w:p>
        </w:tc>
      </w:tr>
      <w:tr w:rsidR="008049DB" w:rsidRPr="00831426" w14:paraId="57899D4B" w14:textId="77777777" w:rsidTr="002B3B35">
        <w:trPr>
          <w:trHeight w:val="1903"/>
        </w:trPr>
        <w:tc>
          <w:tcPr>
            <w:tcW w:w="5040" w:type="dxa"/>
          </w:tcPr>
          <w:p w14:paraId="0CF5FF8E" w14:textId="47A27971" w:rsidR="008049DB" w:rsidRPr="00831426" w:rsidRDefault="00000000" w:rsidP="00912FE7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510405932"/>
                <w:placeholder>
                  <w:docPart w:val="86D08E95C4DD4A62AC3C2857DD08F145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</w:rPr>
                  <w:t>Bill to</w:t>
                </w:r>
              </w:sdtContent>
            </w:sdt>
            <w:r w:rsidR="00FC1A3C" w:rsidRPr="00831426">
              <w:rPr>
                <w:rFonts w:ascii="Arial" w:hAnsi="Arial" w:cs="Arial"/>
              </w:rPr>
              <w:t xml:space="preserve"> </w:t>
            </w:r>
          </w:p>
          <w:p w14:paraId="5459A39B" w14:textId="732E6B72" w:rsidR="008049DB" w:rsidRPr="00831426" w:rsidRDefault="00000000" w:rsidP="00CF1E1B">
            <w:pPr>
              <w:rPr>
                <w:rFonts w:ascii="Arial" w:hAnsi="Arial" w:cs="Arial"/>
                <w:szCs w:val="20"/>
              </w:rPr>
            </w:pPr>
            <w:sdt>
              <w:sdtPr>
                <w:rPr>
                  <w:rFonts w:ascii="Arial" w:hAnsi="Arial" w:cs="Arial"/>
                  <w:szCs w:val="20"/>
                </w:rPr>
                <w:id w:val="-475762211"/>
                <w:placeholder>
                  <w:docPart w:val="87D0C8315A4242DA8DCFC9E86B487971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  <w:szCs w:val="20"/>
                  </w:rPr>
                  <w:t>TERRA ANALYTICS (PTY) LTD</w:t>
                </w:r>
              </w:sdtContent>
            </w:sdt>
            <w:r w:rsidR="00FC1A3C" w:rsidRPr="00831426">
              <w:rPr>
                <w:rFonts w:ascii="Arial" w:hAnsi="Arial" w:cs="Arial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szCs w:val="20"/>
              </w:rPr>
              <w:id w:val="-1565869338"/>
              <w:placeholder>
                <w:docPart w:val="2384DDD9D7694E0EAB71275042F28777"/>
              </w:placeholder>
              <w15:appearance w15:val="hidden"/>
            </w:sdtPr>
            <w:sdtContent>
              <w:p w14:paraId="07D41571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PO BOX 190</w:t>
                </w:r>
              </w:p>
              <w:p w14:paraId="6E473B22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MOUNT EDGECOMBE</w:t>
                </w:r>
              </w:p>
              <w:p w14:paraId="3DB47233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DURBAN</w:t>
                </w:r>
              </w:p>
              <w:p w14:paraId="4E8DE944" w14:textId="77777777" w:rsidR="00D82F2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KWA-ZULU NATAL</w:t>
                </w:r>
              </w:p>
              <w:p w14:paraId="40950B11" w14:textId="353AAE45" w:rsidR="008049D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  <w:szCs w:val="20"/>
                  </w:rPr>
                  <w:t>4300</w:t>
                </w:r>
              </w:p>
            </w:sdtContent>
          </w:sdt>
        </w:tc>
        <w:tc>
          <w:tcPr>
            <w:tcW w:w="5040" w:type="dxa"/>
          </w:tcPr>
          <w:p w14:paraId="30D660F8" w14:textId="77777777" w:rsidR="008049DB" w:rsidRPr="00831426" w:rsidRDefault="00000000" w:rsidP="007633A6">
            <w:pPr>
              <w:pStyle w:val="Headers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Ship To:"/>
                <w:tag w:val="Ship To:"/>
                <w:id w:val="-1666934941"/>
                <w:placeholder>
                  <w:docPart w:val="9C3C3A28D2FE4B0AB5247A2A7EF6315A"/>
                </w:placeholder>
                <w:temporary/>
                <w:showingPlcHdr/>
                <w15:appearance w15:val="hidden"/>
              </w:sdtPr>
              <w:sdtContent>
                <w:r w:rsidR="00616194" w:rsidRPr="00831426">
                  <w:rPr>
                    <w:rFonts w:ascii="Arial" w:hAnsi="Arial" w:cs="Arial"/>
                  </w:rPr>
                  <w:t>Ship To:</w:t>
                </w:r>
              </w:sdtContent>
            </w:sdt>
          </w:p>
          <w:p w14:paraId="2B52E31C" w14:textId="07B944A7" w:rsidR="008049DB" w:rsidRPr="00831426" w:rsidRDefault="00000000" w:rsidP="00FC1A3C">
            <w:pPr>
              <w:rPr>
                <w:rFonts w:ascii="Arial" w:hAnsi="Arial" w:cs="Arial"/>
                <w:szCs w:val="20"/>
              </w:rPr>
            </w:pPr>
            <w:sdt>
              <w:sdtPr>
                <w:rPr>
                  <w:rFonts w:ascii="Arial" w:hAnsi="Arial" w:cs="Arial"/>
                  <w:szCs w:val="20"/>
                </w:rPr>
                <w:id w:val="42334633"/>
                <w:placeholder>
                  <w:docPart w:val="3C26780E1C524F9D9B9ECA731C22661D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  <w:szCs w:val="20"/>
                  </w:rPr>
                  <w:t>QUICKSYSTEM (PTY)LTD</w:t>
                </w:r>
              </w:sdtContent>
            </w:sdt>
            <w:r w:rsidR="00FC1A3C" w:rsidRPr="00831426">
              <w:rPr>
                <w:rFonts w:ascii="Arial" w:hAnsi="Arial" w:cs="Arial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szCs w:val="20"/>
              </w:rPr>
              <w:id w:val="-1250659007"/>
              <w:placeholder>
                <w:docPart w:val="8F98F0FBBA58474C847215F3C7E370AD"/>
              </w:placeholder>
              <w15:appearance w15:val="hidden"/>
            </w:sdtPr>
            <w:sdtContent>
              <w:p w14:paraId="5AC68141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42 BONNIE VIE MOERDYK ST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0C5972F5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KYALAMI HILLS EXT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5E9BDA66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JOHANNESBURG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1C165A24" w14:textId="77777777" w:rsidR="00D82F2B" w:rsidRPr="00831426" w:rsidRDefault="00D82F2B" w:rsidP="00D82F2B">
                <w:pPr>
                  <w:rPr>
                    <w:rFonts w:ascii="Arial" w:hAnsi="Arial" w:cs="Arial"/>
                  </w:rPr>
                </w:pPr>
                <w:r w:rsidRPr="00831426">
                  <w:rPr>
                    <w:rFonts w:ascii="Arial" w:hAnsi="Arial" w:cs="Arial"/>
                  </w:rPr>
                  <w:t xml:space="preserve">GAUTENG </w:t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  <w:r w:rsidRPr="00831426">
                  <w:rPr>
                    <w:rFonts w:ascii="Arial" w:hAnsi="Arial" w:cs="Arial"/>
                  </w:rPr>
                  <w:tab/>
                </w:r>
              </w:p>
              <w:p w14:paraId="6D2C4CC2" w14:textId="208CDDD0" w:rsidR="008049DB" w:rsidRPr="00831426" w:rsidRDefault="00D82F2B" w:rsidP="00D82F2B">
                <w:pPr>
                  <w:rPr>
                    <w:rFonts w:ascii="Arial" w:hAnsi="Arial" w:cs="Arial"/>
                    <w:szCs w:val="20"/>
                  </w:rPr>
                </w:pPr>
                <w:r w:rsidRPr="00831426">
                  <w:rPr>
                    <w:rFonts w:ascii="Arial" w:hAnsi="Arial" w:cs="Arial"/>
                  </w:rPr>
                  <w:t>1684</w:t>
                </w:r>
              </w:p>
            </w:sdtContent>
          </w:sdt>
        </w:tc>
      </w:tr>
    </w:tbl>
    <w:tbl>
      <w:tblPr>
        <w:tblStyle w:val="TableSubtle2"/>
        <w:tblW w:w="10075" w:type="dxa"/>
        <w:jc w:val="left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795"/>
        <w:gridCol w:w="3240"/>
        <w:gridCol w:w="3240"/>
        <w:gridCol w:w="1800"/>
      </w:tblGrid>
      <w:tr w:rsidR="002E2334" w14:paraId="45992296" w14:textId="77777777" w:rsidTr="002B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  <w:jc w:val="left"/>
        </w:trPr>
        <w:tc>
          <w:tcPr>
            <w:tcW w:w="1795" w:type="dxa"/>
          </w:tcPr>
          <w:p w14:paraId="5652B4AA" w14:textId="057FDCE4" w:rsidR="002E2334" w:rsidRPr="00FC1A3C" w:rsidRDefault="00000000" w:rsidP="00CF1E1B">
            <w:pPr>
              <w:pStyle w:val="Headers"/>
            </w:pPr>
            <w:sdt>
              <w:sdtPr>
                <w:id w:val="1580857897"/>
                <w:placeholder>
                  <w:docPart w:val="939BDC752064455FB190E15E2B41078F"/>
                </w:placeholder>
                <w15:appearance w15:val="hidden"/>
              </w:sdtPr>
              <w:sdtContent>
                <w:r w:rsidR="00D82F2B">
                  <w:t>HOURS</w:t>
                </w:r>
              </w:sdtContent>
            </w:sdt>
          </w:p>
        </w:tc>
        <w:tc>
          <w:tcPr>
            <w:tcW w:w="3240" w:type="dxa"/>
          </w:tcPr>
          <w:p w14:paraId="3DE9D292" w14:textId="77777777" w:rsidR="002E2334" w:rsidRPr="00FC1A3C" w:rsidRDefault="00000000" w:rsidP="00CF1E1B">
            <w:pPr>
              <w:pStyle w:val="Headers"/>
            </w:pPr>
            <w:sdt>
              <w:sdtPr>
                <w:id w:val="-1705398351"/>
                <w:placeholder>
                  <w:docPart w:val="BADFB0CEE58D428ABA538F8642E26377"/>
                </w:placeholder>
                <w:showingPlcHdr/>
                <w15:appearance w15:val="hidden"/>
              </w:sdtPr>
              <w:sdtContent>
                <w:r w:rsidR="00FC1A3C" w:rsidRPr="00FC1A3C">
                  <w:t>Description</w:t>
                </w:r>
              </w:sdtContent>
            </w:sdt>
          </w:p>
        </w:tc>
        <w:tc>
          <w:tcPr>
            <w:tcW w:w="3240" w:type="dxa"/>
          </w:tcPr>
          <w:p w14:paraId="4E400BB2" w14:textId="06DBAB27" w:rsidR="002E2334" w:rsidRPr="00FC1A3C" w:rsidRDefault="00846F4D" w:rsidP="00CF1E1B">
            <w:pPr>
              <w:pStyle w:val="Headers"/>
            </w:pPr>
            <w:r>
              <w:t>PER HOUR</w:t>
            </w:r>
            <w:sdt>
              <w:sdtPr>
                <w:id w:val="1228811893"/>
                <w:placeholder>
                  <w:docPart w:val="E6B18C6F301E4A3197F808140AFA5E01"/>
                </w:placeholder>
                <w15:appearance w15:val="hidden"/>
              </w:sdtPr>
              <w:sdtContent>
                <w:r>
                  <w:t xml:space="preserve"> price</w:t>
                </w:r>
              </w:sdtContent>
            </w:sdt>
          </w:p>
        </w:tc>
        <w:tc>
          <w:tcPr>
            <w:tcW w:w="1800" w:type="dxa"/>
          </w:tcPr>
          <w:p w14:paraId="0A0D91A5" w14:textId="77777777" w:rsidR="002E2334" w:rsidRPr="00FC1A3C" w:rsidRDefault="00000000" w:rsidP="00CF1E1B">
            <w:pPr>
              <w:pStyle w:val="Headers"/>
            </w:pPr>
            <w:sdt>
              <w:sdtPr>
                <w:id w:val="1801493417"/>
                <w:placeholder>
                  <w:docPart w:val="87702A5ACFCB47DA9488B207940ECAC7"/>
                </w:placeholder>
                <w:showingPlcHdr/>
                <w15:appearance w15:val="hidden"/>
              </w:sdtPr>
              <w:sdtContent>
                <w:r w:rsidR="00FC1A3C" w:rsidRPr="00FC1A3C">
                  <w:t>Total</w:t>
                </w:r>
              </w:sdtContent>
            </w:sdt>
          </w:p>
        </w:tc>
      </w:tr>
      <w:tr w:rsidR="002E2334" w14:paraId="2EC47AD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1ED09E73" w14:textId="572912C2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312254114"/>
                <w:placeholder>
                  <w:docPart w:val="63142853323842C9A6E6F6ED8CF89879"/>
                </w:placeholder>
                <w15:appearance w15:val="hidden"/>
              </w:sdtPr>
              <w:sdtContent>
                <w:r w:rsidR="00E6123D">
                  <w:rPr>
                    <w:rFonts w:ascii="Arial" w:hAnsi="Arial" w:cs="Arial"/>
                  </w:rPr>
                  <w:t>44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40" w:type="dxa"/>
          </w:tcPr>
          <w:p w14:paraId="445B5FF8" w14:textId="656E30C5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815561756"/>
                <w:placeholder>
                  <w:docPart w:val="A132F8CADBDF47C58AD515FFC8D285B5"/>
                </w:placeholder>
                <w15:appearance w15:val="hidden"/>
              </w:sdtPr>
              <w:sdtContent>
                <w:r w:rsidR="00D82F2B" w:rsidRPr="00831426">
                  <w:rPr>
                    <w:rFonts w:ascii="Arial" w:hAnsi="Arial" w:cs="Arial"/>
                  </w:rPr>
                  <w:t>GIS Consultancy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  <w:r w:rsidR="006C65C7">
              <w:rPr>
                <w:rFonts w:ascii="Arial" w:hAnsi="Arial" w:cs="Arial"/>
              </w:rPr>
              <w:t>(</w:t>
            </w:r>
            <w:r w:rsidR="004D66FD">
              <w:rPr>
                <w:rFonts w:ascii="Arial" w:hAnsi="Arial" w:cs="Arial"/>
              </w:rPr>
              <w:t>CSG</w:t>
            </w:r>
            <w:r w:rsidR="006C65C7">
              <w:rPr>
                <w:rFonts w:ascii="Arial" w:hAnsi="Arial" w:cs="Arial"/>
              </w:rPr>
              <w:t>)</w:t>
            </w:r>
          </w:p>
        </w:tc>
        <w:tc>
          <w:tcPr>
            <w:tcW w:w="3240" w:type="dxa"/>
          </w:tcPr>
          <w:p w14:paraId="007D7DCC" w14:textId="1A6C7D41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66349057"/>
                <w:placeholder>
                  <w:docPart w:val="D579959A19BE4F03BC61D56AAD4504C6"/>
                </w:placeholder>
                <w15:appearance w15:val="hidden"/>
              </w:sdtPr>
              <w:sdtContent>
                <w:r w:rsidR="00846F4D" w:rsidRPr="00831426">
                  <w:rPr>
                    <w:rFonts w:ascii="Arial" w:hAnsi="Arial" w:cs="Arial"/>
                  </w:rPr>
                  <w:t>R</w:t>
                </w:r>
                <w:r w:rsidR="00D82F2B" w:rsidRPr="00831426">
                  <w:rPr>
                    <w:rFonts w:ascii="Arial" w:hAnsi="Arial" w:cs="Arial"/>
                  </w:rPr>
                  <w:t>593.75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00" w:type="dxa"/>
          </w:tcPr>
          <w:p w14:paraId="694FA046" w14:textId="1CCE868F" w:rsidR="002E2334" w:rsidRPr="00831426" w:rsidRDefault="00000000" w:rsidP="002B3B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371351225"/>
                <w:placeholder>
                  <w:docPart w:val="C01D857A446A4FB9A3E0845B118A4244"/>
                </w:placeholder>
                <w15:appearance w15:val="hidden"/>
              </w:sdtPr>
              <w:sdtContent>
                <w:r w:rsidR="00966A8E">
                  <w:rPr>
                    <w:rFonts w:ascii="Arial" w:hAnsi="Arial" w:cs="Arial"/>
                  </w:rPr>
                  <w:t>R</w:t>
                </w:r>
                <w:r w:rsidR="00E6123D">
                  <w:rPr>
                    <w:rFonts w:ascii="Arial" w:hAnsi="Arial" w:cs="Arial"/>
                  </w:rPr>
                  <w:t>26125</w:t>
                </w:r>
                <w:r w:rsidR="006C0416">
                  <w:rPr>
                    <w:rFonts w:ascii="Arial" w:hAnsi="Arial" w:cs="Arial"/>
                  </w:rPr>
                  <w:t>.</w:t>
                </w:r>
                <w:r w:rsidR="00E6123D">
                  <w:rPr>
                    <w:rFonts w:ascii="Arial" w:hAnsi="Arial" w:cs="Arial"/>
                  </w:rPr>
                  <w:t>00</w:t>
                </w:r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</w:tr>
      <w:tr w:rsidR="002E2334" w14:paraId="10084EDA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42AA68FF" w14:textId="7933DA91" w:rsidR="002E2334" w:rsidRPr="00AC6327" w:rsidRDefault="002E2334" w:rsidP="004D66FD">
            <w:pPr>
              <w:pStyle w:val="Quantity"/>
              <w:jc w:val="left"/>
              <w:rPr>
                <w:rFonts w:ascii="Arial" w:hAnsi="Arial" w:cs="Arial"/>
              </w:rPr>
            </w:pPr>
          </w:p>
        </w:tc>
        <w:tc>
          <w:tcPr>
            <w:tcW w:w="3240" w:type="dxa"/>
          </w:tcPr>
          <w:p w14:paraId="1E8ACA04" w14:textId="7B40B87C" w:rsidR="002E2334" w:rsidRDefault="002E2334" w:rsidP="004D66FD">
            <w:pPr>
              <w:jc w:val="left"/>
            </w:pPr>
          </w:p>
        </w:tc>
        <w:tc>
          <w:tcPr>
            <w:tcW w:w="3240" w:type="dxa"/>
          </w:tcPr>
          <w:p w14:paraId="4D74CAF4" w14:textId="05BE2540" w:rsidR="002E2334" w:rsidRDefault="002E2334" w:rsidP="004D66FD">
            <w:pPr>
              <w:pStyle w:val="Amount"/>
              <w:jc w:val="left"/>
            </w:pPr>
          </w:p>
        </w:tc>
        <w:tc>
          <w:tcPr>
            <w:tcW w:w="1800" w:type="dxa"/>
          </w:tcPr>
          <w:p w14:paraId="149AC1C5" w14:textId="642E49A0" w:rsidR="002E2334" w:rsidRDefault="002E2334" w:rsidP="004D66FD">
            <w:pPr>
              <w:pStyle w:val="Amount"/>
              <w:jc w:val="left"/>
            </w:pPr>
          </w:p>
        </w:tc>
      </w:tr>
      <w:tr w:rsidR="002E2334" w14:paraId="74649A2B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29C5C216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22B38502" w14:textId="77777777" w:rsidR="002E2334" w:rsidRDefault="002E2334" w:rsidP="00CF1E1B"/>
        </w:tc>
        <w:tc>
          <w:tcPr>
            <w:tcW w:w="3240" w:type="dxa"/>
          </w:tcPr>
          <w:p w14:paraId="5C026E59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4503741" w14:textId="77777777" w:rsidR="002E2334" w:rsidRDefault="002E2334" w:rsidP="00CF1E1B">
            <w:pPr>
              <w:pStyle w:val="Amount"/>
            </w:pPr>
          </w:p>
        </w:tc>
      </w:tr>
      <w:tr w:rsidR="002E2334" w14:paraId="1D4DF5F7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527B507E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5FCBC8C3" w14:textId="77777777" w:rsidR="002E2334" w:rsidRDefault="002E2334" w:rsidP="00CF1E1B"/>
        </w:tc>
        <w:tc>
          <w:tcPr>
            <w:tcW w:w="3240" w:type="dxa"/>
          </w:tcPr>
          <w:p w14:paraId="27E1DCA0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1ED99C4D" w14:textId="77777777" w:rsidR="002E2334" w:rsidRDefault="002E2334" w:rsidP="00CF1E1B">
            <w:pPr>
              <w:pStyle w:val="Amount"/>
            </w:pPr>
          </w:p>
        </w:tc>
      </w:tr>
      <w:tr w:rsidR="002E2334" w14:paraId="4FCD2DD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52E1BCDA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3916D2E9" w14:textId="77777777" w:rsidR="002E2334" w:rsidRDefault="002E2334" w:rsidP="00CF1E1B"/>
        </w:tc>
        <w:tc>
          <w:tcPr>
            <w:tcW w:w="3240" w:type="dxa"/>
          </w:tcPr>
          <w:p w14:paraId="3BA5F4B5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8A9A934" w14:textId="77777777" w:rsidR="002E2334" w:rsidRDefault="002E2334" w:rsidP="00CF1E1B">
            <w:pPr>
              <w:pStyle w:val="Amount"/>
            </w:pPr>
          </w:p>
        </w:tc>
      </w:tr>
      <w:tr w:rsidR="002E2334" w14:paraId="39F74408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0D649E46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68189EFF" w14:textId="77777777" w:rsidR="002E2334" w:rsidRDefault="002E2334" w:rsidP="00CF1E1B"/>
        </w:tc>
        <w:tc>
          <w:tcPr>
            <w:tcW w:w="3240" w:type="dxa"/>
          </w:tcPr>
          <w:p w14:paraId="139885FD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5D58FD38" w14:textId="77777777" w:rsidR="002E2334" w:rsidRDefault="002E2334" w:rsidP="00CF1E1B">
            <w:pPr>
              <w:pStyle w:val="Amount"/>
            </w:pPr>
          </w:p>
        </w:tc>
      </w:tr>
      <w:tr w:rsidR="002E2334" w14:paraId="7AAE5E7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5DF9B5F4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4FC643AE" w14:textId="77777777" w:rsidR="002E2334" w:rsidRDefault="002E2334" w:rsidP="00CF1E1B"/>
        </w:tc>
        <w:tc>
          <w:tcPr>
            <w:tcW w:w="3240" w:type="dxa"/>
          </w:tcPr>
          <w:p w14:paraId="041F5596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41231A22" w14:textId="77777777" w:rsidR="002E2334" w:rsidRDefault="002E2334" w:rsidP="00CF1E1B">
            <w:pPr>
              <w:pStyle w:val="Amount"/>
            </w:pPr>
          </w:p>
        </w:tc>
      </w:tr>
      <w:tr w:rsidR="002E2334" w14:paraId="14ED75E3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0E6C074E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6160F4CE" w14:textId="77777777" w:rsidR="002E2334" w:rsidRDefault="002E2334" w:rsidP="00CF1E1B"/>
        </w:tc>
        <w:tc>
          <w:tcPr>
            <w:tcW w:w="3240" w:type="dxa"/>
          </w:tcPr>
          <w:p w14:paraId="5F9C68E3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0E70B571" w14:textId="77777777" w:rsidR="002E2334" w:rsidRDefault="002E2334" w:rsidP="00CF1E1B">
            <w:pPr>
              <w:pStyle w:val="Amount"/>
            </w:pPr>
          </w:p>
        </w:tc>
      </w:tr>
      <w:tr w:rsidR="002E2334" w14:paraId="72BC88CE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2689ECAD" w14:textId="77777777" w:rsidR="002E2334" w:rsidRDefault="002E2334" w:rsidP="00CF1E1B">
            <w:pPr>
              <w:pStyle w:val="Quantity"/>
            </w:pPr>
          </w:p>
        </w:tc>
        <w:tc>
          <w:tcPr>
            <w:tcW w:w="6480" w:type="dxa"/>
            <w:gridSpan w:val="2"/>
            <w:tcBorders>
              <w:top w:val="nil"/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144977E6" w14:textId="77777777" w:rsidR="002E2334" w:rsidRPr="0049045D" w:rsidRDefault="00000000" w:rsidP="00CF1E1B">
            <w:pPr>
              <w:pStyle w:val="Total"/>
            </w:pPr>
            <w:sdt>
              <w:sdtPr>
                <w:id w:val="456000074"/>
                <w:placeholder>
                  <w:docPart w:val="7D133F93D28647FC8D3ED26B8BA44099"/>
                </w:placeholder>
                <w:showingPlcHdr/>
                <w15:appearance w15:val="hidden"/>
              </w:sdtPr>
              <w:sdtContent>
                <w:r w:rsidR="002101FC" w:rsidRPr="002B3B35">
                  <w:t>TOTAL DUE</w:t>
                </w:r>
              </w:sdtContent>
            </w:sdt>
          </w:p>
        </w:tc>
        <w:tc>
          <w:tcPr>
            <w:tcW w:w="1800" w:type="dxa"/>
          </w:tcPr>
          <w:p w14:paraId="61897E3B" w14:textId="739836E0" w:rsidR="002E2334" w:rsidRPr="00831426" w:rsidRDefault="00000000" w:rsidP="002B3B35">
            <w:pPr>
              <w:pStyle w:val="Amoun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697276589"/>
                <w:placeholder>
                  <w:docPart w:val="76C9F5057A5E45CDA1FCDCBE85BFC105"/>
                </w:placeholder>
                <w15:appearance w15:val="hidden"/>
              </w:sdtPr>
              <w:sdtContent>
                <w:sdt>
                  <w:sdtPr>
                    <w:rPr>
                      <w:rFonts w:ascii="Arial" w:hAnsi="Arial" w:cs="Arial"/>
                    </w:rPr>
                    <w:id w:val="1419289267"/>
                    <w:placeholder>
                      <w:docPart w:val="873FFD6E517D4FC198A77FFBFA976757"/>
                    </w:placeholder>
                    <w15:appearance w15:val="hidden"/>
                  </w:sdtPr>
                  <w:sdtContent>
                    <w:sdt>
                      <w:sdtPr>
                        <w:rPr>
                          <w:rFonts w:ascii="Arial" w:hAnsi="Arial" w:cs="Arial"/>
                        </w:rPr>
                        <w:id w:val="-2064473567"/>
                        <w:placeholder>
                          <w:docPart w:val="50834753C6224CE1B1E22E1DCB63C858"/>
                        </w:placeholder>
                        <w15:appearance w15:val="hidden"/>
                      </w:sdtPr>
                      <w:sdtContent>
                        <w:sdt>
                          <w:sdtPr>
                            <w:rPr>
                              <w:rFonts w:ascii="Arial" w:hAnsi="Arial" w:cs="Arial"/>
                            </w:rPr>
                            <w:id w:val="1362639146"/>
                            <w:placeholder>
                              <w:docPart w:val="8BCE13A8977A4F698FAD6A99523C2264"/>
                            </w:placeholder>
                            <w15:appearance w15:val="hidden"/>
                          </w:sdtPr>
                          <w:sdtContent>
                            <w:sdt>
                              <w:sdtPr>
                                <w:rPr>
                                  <w:rFonts w:ascii="Arial" w:hAnsi="Arial" w:cs="Arial"/>
                                </w:rPr>
                                <w:id w:val="1575077675"/>
                                <w:placeholder>
                                  <w:docPart w:val="15ABCAD6DA4040C2ACC9C40780AF8A78"/>
                                </w:placeholder>
                                <w15:appearance w15:val="hidden"/>
                              </w:sdtPr>
                              <w:sdtContent>
                                <w:r w:rsidR="0074206D">
                                  <w:rPr>
                                    <w:rFonts w:ascii="Arial" w:hAnsi="Arial" w:cs="Arial"/>
                                  </w:rPr>
                                  <w:t>R</w:t>
                                </w:r>
                                <w:r w:rsidR="00E6123D">
                                  <w:rPr>
                                    <w:rFonts w:ascii="Arial" w:hAnsi="Arial" w:cs="Arial"/>
                                  </w:rPr>
                                  <w:t>26125</w:t>
                                </w:r>
                                <w:r w:rsidR="0074206D">
                                  <w:rPr>
                                    <w:rFonts w:ascii="Arial" w:hAnsi="Arial" w:cs="Arial"/>
                                  </w:rPr>
                                  <w:t>.</w:t>
                                </w:r>
                                <w:r w:rsidR="00E6123D">
                                  <w:rPr>
                                    <w:rFonts w:ascii="Arial" w:hAnsi="Arial" w:cs="Arial"/>
                                  </w:rPr>
                                  <w:t>00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2B3B35" w:rsidRPr="00831426">
              <w:rPr>
                <w:rFonts w:ascii="Arial" w:hAnsi="Arial" w:cs="Arial"/>
              </w:rPr>
              <w:t xml:space="preserve"> </w:t>
            </w:r>
          </w:p>
        </w:tc>
      </w:tr>
    </w:tbl>
    <w:p w14:paraId="45D92BD7" w14:textId="77777777" w:rsidR="00837ECD" w:rsidRDefault="00837ECD" w:rsidP="002B3B35"/>
    <w:p w14:paraId="2EADC68A" w14:textId="54E4B227" w:rsidR="0033153D" w:rsidRPr="0033153D" w:rsidRDefault="0033153D" w:rsidP="002B3B35">
      <w:pPr>
        <w:rPr>
          <w:b/>
          <w:bCs/>
        </w:rPr>
      </w:pPr>
      <w:r w:rsidRPr="0033153D">
        <w:rPr>
          <w:b/>
          <w:bCs/>
        </w:rPr>
        <w:t>Account Detail</w:t>
      </w:r>
    </w:p>
    <w:p w14:paraId="3CC02C25" w14:textId="77777777" w:rsidR="0033153D" w:rsidRDefault="0033153D" w:rsidP="0033153D">
      <w:r>
        <w:t>Bank name: Capitec Business</w:t>
      </w:r>
    </w:p>
    <w:p w14:paraId="336A57C4" w14:textId="77777777" w:rsidR="0033153D" w:rsidRDefault="0033153D" w:rsidP="0033153D">
      <w:r>
        <w:t>Account type: Current</w:t>
      </w:r>
    </w:p>
    <w:p w14:paraId="11B5C941" w14:textId="77777777" w:rsidR="0033153D" w:rsidRDefault="0033153D" w:rsidP="0033153D">
      <w:r>
        <w:t>Account number: 1052419755</w:t>
      </w:r>
    </w:p>
    <w:p w14:paraId="62726124" w14:textId="05F68E4B" w:rsidR="0033153D" w:rsidRPr="00837ECD" w:rsidRDefault="0033153D" w:rsidP="0033153D">
      <w:r>
        <w:t>Branch code: 450105</w:t>
      </w:r>
    </w:p>
    <w:sectPr w:rsidR="0033153D" w:rsidRPr="00837ECD" w:rsidSect="002B3B35">
      <w:pgSz w:w="12240" w:h="15840"/>
      <w:pgMar w:top="720" w:right="1080" w:bottom="720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7CADC" w14:textId="77777777" w:rsidR="004B525E" w:rsidRDefault="004B525E">
      <w:pPr>
        <w:spacing w:line="240" w:lineRule="auto"/>
      </w:pPr>
      <w:r>
        <w:separator/>
      </w:r>
    </w:p>
    <w:p w14:paraId="244E3A5B" w14:textId="77777777" w:rsidR="004B525E" w:rsidRDefault="004B525E"/>
  </w:endnote>
  <w:endnote w:type="continuationSeparator" w:id="0">
    <w:p w14:paraId="69238E5B" w14:textId="77777777" w:rsidR="004B525E" w:rsidRDefault="004B525E">
      <w:pPr>
        <w:spacing w:line="240" w:lineRule="auto"/>
      </w:pPr>
      <w:r>
        <w:continuationSeparator/>
      </w:r>
    </w:p>
    <w:p w14:paraId="14192841" w14:textId="77777777" w:rsidR="004B525E" w:rsidRDefault="004B52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50E66" w14:textId="77777777" w:rsidR="004B525E" w:rsidRDefault="004B525E">
      <w:pPr>
        <w:spacing w:line="240" w:lineRule="auto"/>
      </w:pPr>
      <w:r>
        <w:separator/>
      </w:r>
    </w:p>
    <w:p w14:paraId="50762363" w14:textId="77777777" w:rsidR="004B525E" w:rsidRDefault="004B525E"/>
  </w:footnote>
  <w:footnote w:type="continuationSeparator" w:id="0">
    <w:p w14:paraId="1592930F" w14:textId="77777777" w:rsidR="004B525E" w:rsidRDefault="004B525E">
      <w:pPr>
        <w:spacing w:line="240" w:lineRule="auto"/>
      </w:pPr>
      <w:r>
        <w:continuationSeparator/>
      </w:r>
    </w:p>
    <w:p w14:paraId="332055E1" w14:textId="77777777" w:rsidR="004B525E" w:rsidRDefault="004B525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7">
    <w:abstractNumId w:val="9"/>
  </w:num>
  <w:num w:numId="2" w16cid:durableId="1263689397">
    <w:abstractNumId w:val="7"/>
  </w:num>
  <w:num w:numId="3" w16cid:durableId="886181725">
    <w:abstractNumId w:val="6"/>
  </w:num>
  <w:num w:numId="4" w16cid:durableId="1900748858">
    <w:abstractNumId w:val="5"/>
  </w:num>
  <w:num w:numId="5" w16cid:durableId="598028679">
    <w:abstractNumId w:val="4"/>
  </w:num>
  <w:num w:numId="6" w16cid:durableId="107555191">
    <w:abstractNumId w:val="8"/>
  </w:num>
  <w:num w:numId="7" w16cid:durableId="2105567018">
    <w:abstractNumId w:val="3"/>
  </w:num>
  <w:num w:numId="8" w16cid:durableId="475606500">
    <w:abstractNumId w:val="2"/>
  </w:num>
  <w:num w:numId="9" w16cid:durableId="37627659">
    <w:abstractNumId w:val="1"/>
  </w:num>
  <w:num w:numId="10" w16cid:durableId="34586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2B"/>
    <w:rsid w:val="00005E80"/>
    <w:rsid w:val="00055AF8"/>
    <w:rsid w:val="000A35CF"/>
    <w:rsid w:val="000A71B3"/>
    <w:rsid w:val="000E3B9B"/>
    <w:rsid w:val="00104133"/>
    <w:rsid w:val="0016751C"/>
    <w:rsid w:val="0017222D"/>
    <w:rsid w:val="001A0C08"/>
    <w:rsid w:val="001B48BA"/>
    <w:rsid w:val="001E715A"/>
    <w:rsid w:val="001F1877"/>
    <w:rsid w:val="002101FC"/>
    <w:rsid w:val="00211EB5"/>
    <w:rsid w:val="0022649A"/>
    <w:rsid w:val="0023477D"/>
    <w:rsid w:val="002464B9"/>
    <w:rsid w:val="0025521D"/>
    <w:rsid w:val="002558FA"/>
    <w:rsid w:val="002917CA"/>
    <w:rsid w:val="002A2D7F"/>
    <w:rsid w:val="002B0CF6"/>
    <w:rsid w:val="002B3B35"/>
    <w:rsid w:val="002D00AE"/>
    <w:rsid w:val="002E2334"/>
    <w:rsid w:val="002F3116"/>
    <w:rsid w:val="00323F56"/>
    <w:rsid w:val="0033153D"/>
    <w:rsid w:val="00340EB7"/>
    <w:rsid w:val="00342C4C"/>
    <w:rsid w:val="00360420"/>
    <w:rsid w:val="003667F4"/>
    <w:rsid w:val="003A273C"/>
    <w:rsid w:val="003B2AF8"/>
    <w:rsid w:val="003E09EB"/>
    <w:rsid w:val="00411211"/>
    <w:rsid w:val="004315A4"/>
    <w:rsid w:val="00442A2A"/>
    <w:rsid w:val="00451D3D"/>
    <w:rsid w:val="004612A9"/>
    <w:rsid w:val="0049045D"/>
    <w:rsid w:val="004B525E"/>
    <w:rsid w:val="004D66FD"/>
    <w:rsid w:val="004F39FD"/>
    <w:rsid w:val="005328BB"/>
    <w:rsid w:val="00536583"/>
    <w:rsid w:val="00550E0E"/>
    <w:rsid w:val="00590504"/>
    <w:rsid w:val="005B2420"/>
    <w:rsid w:val="005E4663"/>
    <w:rsid w:val="00616194"/>
    <w:rsid w:val="00687D64"/>
    <w:rsid w:val="0069439E"/>
    <w:rsid w:val="006A3739"/>
    <w:rsid w:val="006C0416"/>
    <w:rsid w:val="006C347C"/>
    <w:rsid w:val="006C65C7"/>
    <w:rsid w:val="006F2C9C"/>
    <w:rsid w:val="0074206D"/>
    <w:rsid w:val="0074456D"/>
    <w:rsid w:val="007577D4"/>
    <w:rsid w:val="007633A6"/>
    <w:rsid w:val="00781438"/>
    <w:rsid w:val="00793AFB"/>
    <w:rsid w:val="00797937"/>
    <w:rsid w:val="007B5C68"/>
    <w:rsid w:val="007C39C4"/>
    <w:rsid w:val="007C60D4"/>
    <w:rsid w:val="007D3668"/>
    <w:rsid w:val="008013D8"/>
    <w:rsid w:val="00802E94"/>
    <w:rsid w:val="00802FD3"/>
    <w:rsid w:val="008049DB"/>
    <w:rsid w:val="00806AA2"/>
    <w:rsid w:val="00810E87"/>
    <w:rsid w:val="008140A5"/>
    <w:rsid w:val="00822559"/>
    <w:rsid w:val="00831426"/>
    <w:rsid w:val="00837ECD"/>
    <w:rsid w:val="00846F4D"/>
    <w:rsid w:val="0085068A"/>
    <w:rsid w:val="00895598"/>
    <w:rsid w:val="008C6DD2"/>
    <w:rsid w:val="008D71E9"/>
    <w:rsid w:val="008D78D3"/>
    <w:rsid w:val="00907574"/>
    <w:rsid w:val="00912FE7"/>
    <w:rsid w:val="009205D5"/>
    <w:rsid w:val="00933194"/>
    <w:rsid w:val="00934F6F"/>
    <w:rsid w:val="00965089"/>
    <w:rsid w:val="00966901"/>
    <w:rsid w:val="00966A8E"/>
    <w:rsid w:val="0098062C"/>
    <w:rsid w:val="00981A82"/>
    <w:rsid w:val="00992EE4"/>
    <w:rsid w:val="009B36F8"/>
    <w:rsid w:val="009E48CB"/>
    <w:rsid w:val="009E6842"/>
    <w:rsid w:val="009F1964"/>
    <w:rsid w:val="00A27E99"/>
    <w:rsid w:val="00A93410"/>
    <w:rsid w:val="00AB459E"/>
    <w:rsid w:val="00AB6A45"/>
    <w:rsid w:val="00AC6327"/>
    <w:rsid w:val="00AD5CD5"/>
    <w:rsid w:val="00AE1839"/>
    <w:rsid w:val="00AF3308"/>
    <w:rsid w:val="00B06C10"/>
    <w:rsid w:val="00B45960"/>
    <w:rsid w:val="00B46F8C"/>
    <w:rsid w:val="00B55ABE"/>
    <w:rsid w:val="00B64330"/>
    <w:rsid w:val="00B6553F"/>
    <w:rsid w:val="00B7108E"/>
    <w:rsid w:val="00B76A92"/>
    <w:rsid w:val="00B808BE"/>
    <w:rsid w:val="00B94BB4"/>
    <w:rsid w:val="00BB4862"/>
    <w:rsid w:val="00BB7411"/>
    <w:rsid w:val="00BE00C8"/>
    <w:rsid w:val="00BE23D6"/>
    <w:rsid w:val="00BF2506"/>
    <w:rsid w:val="00C3067E"/>
    <w:rsid w:val="00C47382"/>
    <w:rsid w:val="00C47CCF"/>
    <w:rsid w:val="00C85089"/>
    <w:rsid w:val="00C85F6F"/>
    <w:rsid w:val="00C9209F"/>
    <w:rsid w:val="00CD1D7E"/>
    <w:rsid w:val="00CE0424"/>
    <w:rsid w:val="00CE7F7E"/>
    <w:rsid w:val="00CF07F2"/>
    <w:rsid w:val="00CF1CFB"/>
    <w:rsid w:val="00CF1E1B"/>
    <w:rsid w:val="00CF3F3B"/>
    <w:rsid w:val="00D143A3"/>
    <w:rsid w:val="00D14A78"/>
    <w:rsid w:val="00D2203C"/>
    <w:rsid w:val="00D33C94"/>
    <w:rsid w:val="00D45BD3"/>
    <w:rsid w:val="00D742AB"/>
    <w:rsid w:val="00D756D4"/>
    <w:rsid w:val="00D82F2B"/>
    <w:rsid w:val="00D934CD"/>
    <w:rsid w:val="00DB3E5E"/>
    <w:rsid w:val="00DC2D05"/>
    <w:rsid w:val="00DD1F67"/>
    <w:rsid w:val="00DD6CB4"/>
    <w:rsid w:val="00DE5443"/>
    <w:rsid w:val="00DE7BFD"/>
    <w:rsid w:val="00E03E4F"/>
    <w:rsid w:val="00E12F2B"/>
    <w:rsid w:val="00E1618E"/>
    <w:rsid w:val="00E24250"/>
    <w:rsid w:val="00E509BF"/>
    <w:rsid w:val="00E6123D"/>
    <w:rsid w:val="00E9657B"/>
    <w:rsid w:val="00EA38F2"/>
    <w:rsid w:val="00EA4C0B"/>
    <w:rsid w:val="00ED2D2F"/>
    <w:rsid w:val="00F145B9"/>
    <w:rsid w:val="00F22256"/>
    <w:rsid w:val="00F30ED8"/>
    <w:rsid w:val="00F45AD3"/>
    <w:rsid w:val="00F55CCF"/>
    <w:rsid w:val="00FA4A53"/>
    <w:rsid w:val="00FB740F"/>
    <w:rsid w:val="00FB7708"/>
    <w:rsid w:val="00F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B446FC"/>
  <w15:chartTrackingRefBased/>
  <w15:docId w15:val="{B2998B1B-3AF5-45E3-B360-83DD7E81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1B"/>
    <w:rPr>
      <w:spacing w:val="4"/>
      <w:sz w:val="20"/>
    </w:rPr>
  </w:style>
  <w:style w:type="paragraph" w:styleId="Heading1">
    <w:name w:val="heading 1"/>
    <w:basedOn w:val="Normal"/>
    <w:link w:val="Heading1Char"/>
    <w:uiPriority w:val="1"/>
    <w:qFormat/>
    <w:rsid w:val="00CF1E1B"/>
    <w:pPr>
      <w:outlineLvl w:val="0"/>
    </w:pPr>
    <w:rPr>
      <w:rFonts w:asciiTheme="majorHAnsi" w:hAnsiTheme="majorHAnsi" w:cs="Times New Roman (Body CS)"/>
      <w:b/>
      <w:caps/>
      <w:color w:val="717610" w:themeColor="accent5" w:themeShade="BF"/>
      <w:sz w:val="92"/>
    </w:rPr>
  </w:style>
  <w:style w:type="paragraph" w:styleId="Heading2">
    <w:name w:val="heading 2"/>
    <w:basedOn w:val="Normal"/>
    <w:link w:val="Heading2Char"/>
    <w:uiPriority w:val="1"/>
    <w:qFormat/>
    <w:rsid w:val="002B3B35"/>
    <w:pPr>
      <w:jc w:val="right"/>
      <w:outlineLvl w:val="1"/>
    </w:pPr>
  </w:style>
  <w:style w:type="paragraph" w:styleId="Heading3">
    <w:name w:val="heading 3"/>
    <w:basedOn w:val="Normal"/>
    <w:link w:val="Heading3Char"/>
    <w:uiPriority w:val="1"/>
    <w:rsid w:val="00912FE7"/>
    <w:pPr>
      <w:outlineLvl w:val="2"/>
    </w:pPr>
    <w:rPr>
      <w:b/>
      <w:caps/>
      <w:szCs w:val="16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0E3B9B"/>
    <w:pPr>
      <w:keepNext/>
      <w:keepLines/>
      <w:jc w:val="center"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6DC2BC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sid w:val="00CF1E1B"/>
    <w:rPr>
      <w:rFonts w:asciiTheme="majorHAnsi" w:hAnsiTheme="majorHAnsi" w:cs="Times New Roman (Body CS)"/>
      <w:b/>
      <w:caps/>
      <w:color w:val="717610" w:themeColor="accent5" w:themeShade="BF"/>
      <w:spacing w:val="4"/>
      <w:sz w:val="92"/>
    </w:rPr>
  </w:style>
  <w:style w:type="character" w:customStyle="1" w:styleId="Heading2Char">
    <w:name w:val="Heading 2 Char"/>
    <w:basedOn w:val="DefaultParagraphFont"/>
    <w:link w:val="Heading2"/>
    <w:uiPriority w:val="1"/>
    <w:rsid w:val="002B3B35"/>
    <w:rPr>
      <w:spacing w:val="4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rsid w:val="00912FE7"/>
    <w:rPr>
      <w:b/>
      <w:caps/>
      <w:spacing w:val="4"/>
      <w:sz w:val="20"/>
      <w:szCs w:val="16"/>
    </w:rPr>
  </w:style>
  <w:style w:type="paragraph" w:customStyle="1" w:styleId="Amount">
    <w:name w:val="Amount"/>
    <w:basedOn w:val="Normal"/>
    <w:uiPriority w:val="6"/>
    <w:qFormat/>
    <w:rsid w:val="002B3B35"/>
    <w:pPr>
      <w:jc w:val="center"/>
    </w:pPr>
    <w:rPr>
      <w:szCs w:val="20"/>
    </w:rPr>
  </w:style>
  <w:style w:type="paragraph" w:customStyle="1" w:styleId="Instructions">
    <w:name w:val="Instructions"/>
    <w:basedOn w:val="Normal"/>
    <w:uiPriority w:val="8"/>
    <w:semiHidden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semiHidden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semiHidden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49045D"/>
    <w:pPr>
      <w:spacing w:after="400"/>
      <w:contextualSpacing/>
    </w:pPr>
    <w:rPr>
      <w:rFonts w:asciiTheme="majorHAnsi" w:eastAsiaTheme="majorEastAsia" w:hAnsiTheme="majorHAnsi" w:cstheme="majorBidi"/>
      <w:color w:val="878787" w:themeColor="accent2" w:themeShade="BF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49045D"/>
    <w:rPr>
      <w:rFonts w:asciiTheme="majorHAnsi" w:eastAsiaTheme="majorEastAsia" w:hAnsiTheme="majorHAnsi" w:cstheme="majorBidi"/>
      <w:color w:val="878787" w:themeColor="accent2" w:themeShade="BF"/>
      <w:spacing w:val="4"/>
      <w:kern w:val="28"/>
      <w:sz w:val="52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01FC"/>
    <w:rPr>
      <w:spacing w:val="4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01FC"/>
    <w:rPr>
      <w:spacing w:val="4"/>
      <w:sz w:val="20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semiHidden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semiHidden/>
    <w:rsid w:val="002101FC"/>
    <w:rPr>
      <w:rFonts w:asciiTheme="majorHAnsi" w:eastAsiaTheme="majorEastAsia" w:hAnsiTheme="majorHAnsi" w:cstheme="majorBidi"/>
      <w:iCs/>
      <w:caps/>
      <w:spacing w:val="4"/>
      <w:sz w:val="2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01FC"/>
    <w:rPr>
      <w:rFonts w:asciiTheme="majorHAnsi" w:eastAsiaTheme="majorEastAsia" w:hAnsiTheme="majorHAnsi" w:cstheme="majorBidi"/>
      <w:color w:val="6DC2BC" w:themeColor="accent1" w:themeShade="BF"/>
      <w:spacing w:val="4"/>
      <w:sz w:val="2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01FC"/>
    <w:rPr>
      <w:rFonts w:asciiTheme="majorHAnsi" w:eastAsiaTheme="majorEastAsia" w:hAnsiTheme="majorHAnsi" w:cstheme="majorBidi"/>
      <w:color w:val="3B8E88" w:themeColor="accent1" w:themeShade="7F"/>
      <w:spacing w:val="4"/>
      <w:sz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01FC"/>
    <w:rPr>
      <w:rFonts w:asciiTheme="majorHAnsi" w:eastAsiaTheme="majorEastAsia" w:hAnsiTheme="majorHAnsi" w:cstheme="majorBidi"/>
      <w:i/>
      <w:iCs/>
      <w:color w:val="3B8E88" w:themeColor="accent1" w:themeShade="7F"/>
      <w:spacing w:val="4"/>
      <w:sz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01FC"/>
    <w:rPr>
      <w:rFonts w:asciiTheme="majorHAnsi" w:eastAsiaTheme="majorEastAsia" w:hAnsiTheme="majorHAnsi" w:cstheme="majorBidi"/>
      <w:color w:val="272727" w:themeColor="text1" w:themeTint="D8"/>
      <w:spacing w:val="4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01FC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0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6DC2BC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6DC2BC" w:themeColor="accent1" w:themeShade="BF"/>
        <w:left w:val="single" w:sz="2" w:space="10" w:color="6DC2BC" w:themeColor="accent1" w:themeShade="BF"/>
        <w:bottom w:val="single" w:sz="2" w:space="10" w:color="6DC2BC" w:themeColor="accent1" w:themeShade="BF"/>
        <w:right w:val="single" w:sz="2" w:space="10" w:color="6DC2BC" w:themeColor="accent1" w:themeShade="BF"/>
      </w:pBdr>
      <w:ind w:left="1152" w:right="1152"/>
    </w:pPr>
    <w:rPr>
      <w:i/>
      <w:iCs/>
      <w:color w:val="6DC2BC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2B3B35"/>
    <w:pPr>
      <w:jc w:val="center"/>
    </w:pPr>
    <w:tblPr>
      <w:tblStyleRowBandSize w:val="1"/>
      <w:jc w:val="center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DFCE61" w:themeColor="accent6"/>
        <w:insideV w:val="single" w:sz="4" w:space="0" w:color="DFCE61" w:themeColor="accent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single" w:sz="4" w:space="0" w:color="DFCE61" w:themeColor="accent6"/>
          <w:insideV w:val="single" w:sz="4" w:space="0" w:color="DFCE61" w:themeColor="accent6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DFCE61" w:themeColor="accent6"/>
        </w:tcBorders>
      </w:tcPr>
    </w:tblStylePr>
    <w:tblStylePr w:type="firstCol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</w:tcBorders>
        <w:shd w:val="clear" w:color="808000" w:fill="auto"/>
      </w:tcPr>
    </w:tblStylePr>
    <w:tblStylePr w:type="band1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s">
    <w:name w:val="Headers"/>
    <w:basedOn w:val="Normal"/>
    <w:qFormat/>
    <w:rsid w:val="00687D64"/>
    <w:rPr>
      <w:b/>
      <w:caps/>
      <w:color w:val="4B4F0B" w:themeColor="accent5" w:themeShade="80"/>
      <w:szCs w:val="20"/>
    </w:rPr>
  </w:style>
  <w:style w:type="paragraph" w:customStyle="1" w:styleId="Invoice">
    <w:name w:val="Invoice"/>
    <w:basedOn w:val="Headers"/>
    <w:next w:val="Headers"/>
    <w:rsid w:val="00DD1F67"/>
    <w:rPr>
      <w:rFonts w:cs="Times New Roman (Body CS)"/>
      <w:color w:val="989F16" w:themeColor="accent5"/>
      <w:sz w:val="48"/>
      <w14:textFill>
        <w14:solidFill>
          <w14:schemeClr w14:val="accent5">
            <w14:lumMod w14:val="40000"/>
            <w14:lumOff w14:val="60000"/>
            <w14:lumMod w14:val="75000"/>
          </w14:schemeClr>
        </w14:solidFill>
      </w14:textFill>
    </w:rPr>
  </w:style>
  <w:style w:type="paragraph" w:customStyle="1" w:styleId="Total">
    <w:name w:val="Total"/>
    <w:basedOn w:val="Amount"/>
    <w:qFormat/>
    <w:rsid w:val="002B3B35"/>
    <w:pPr>
      <w:jc w:val="right"/>
    </w:pPr>
    <w:rPr>
      <w:b/>
      <w:bCs/>
      <w:color w:val="4B4F0B" w:themeColor="accent5" w:themeShade="80"/>
      <w:sz w:val="22"/>
    </w:rPr>
  </w:style>
  <w:style w:type="character" w:styleId="Emphasis">
    <w:name w:val="Emphasis"/>
    <w:uiPriority w:val="20"/>
    <w:qFormat/>
    <w:rsid w:val="00CF1E1B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.TERRA\AppData\Roaming\Microsoft\Templates\Basic%20invoice%20with%20sales%20ta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69835139444B6A0832C4949FC9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9725C-373C-499B-9839-CAACD70653BF}"/>
      </w:docPartPr>
      <w:docPartBody>
        <w:p w:rsidR="00E530BD" w:rsidRDefault="00000000">
          <w:pPr>
            <w:pStyle w:val="23169835139444B6A0832C4949FC986C"/>
          </w:pPr>
          <w:r w:rsidRPr="00CF1E1B">
            <w:t>Invoice</w:t>
          </w:r>
        </w:p>
      </w:docPartBody>
    </w:docPart>
    <w:docPart>
      <w:docPartPr>
        <w:name w:val="3FE15AD2A67A40849F35585AEF1B8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89BFB-4FF8-4AB5-A8C0-E5F1D0CA43B7}"/>
      </w:docPartPr>
      <w:docPartBody>
        <w:p w:rsidR="00E530BD" w:rsidRDefault="00000000">
          <w:pPr>
            <w:pStyle w:val="3FE15AD2A67A40849F35585AEF1B856A"/>
          </w:pPr>
          <w:r w:rsidRPr="00FC1A3C">
            <w:t>Invoice #</w:t>
          </w:r>
        </w:p>
      </w:docPartBody>
    </w:docPart>
    <w:docPart>
      <w:docPartPr>
        <w:name w:val="5E6903CDB6B9472CA06408E36CE53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4066C-E6EF-4207-B8EA-FB09BE446FF2}"/>
      </w:docPartPr>
      <w:docPartBody>
        <w:p w:rsidR="00E530BD" w:rsidRDefault="00000000">
          <w:pPr>
            <w:pStyle w:val="5E6903CDB6B9472CA06408E36CE53E85"/>
          </w:pPr>
          <w:r w:rsidRPr="002B3B35">
            <w:t>Date:</w:t>
          </w:r>
        </w:p>
      </w:docPartBody>
    </w:docPart>
    <w:docPart>
      <w:docPartPr>
        <w:name w:val="BCA011BD15DB450BBA96849A10E90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BA359-414D-4BD0-9150-B65621ECEA75}"/>
      </w:docPartPr>
      <w:docPartBody>
        <w:p w:rsidR="00E530BD" w:rsidRDefault="00000000">
          <w:pPr>
            <w:pStyle w:val="BCA011BD15DB450BBA96849A10E904E9"/>
          </w:pPr>
          <w:r w:rsidRPr="00CF1E1B">
            <w:t>1/30/23</w:t>
          </w:r>
        </w:p>
      </w:docPartBody>
    </w:docPart>
    <w:docPart>
      <w:docPartPr>
        <w:name w:val="86D08E95C4DD4A62AC3C2857DD08F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C2D39-0FD1-4927-A749-11DEC6B5218B}"/>
      </w:docPartPr>
      <w:docPartBody>
        <w:p w:rsidR="00E530BD" w:rsidRDefault="00000000">
          <w:pPr>
            <w:pStyle w:val="86D08E95C4DD4A62AC3C2857DD08F145"/>
          </w:pPr>
          <w:r w:rsidRPr="00CF1E1B">
            <w:t>Purchased by:</w:t>
          </w:r>
        </w:p>
      </w:docPartBody>
    </w:docPart>
    <w:docPart>
      <w:docPartPr>
        <w:name w:val="87D0C8315A4242DA8DCFC9E86B487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14A0C-E7F3-401C-984F-23366802AE5E}"/>
      </w:docPartPr>
      <w:docPartBody>
        <w:p w:rsidR="00E530BD" w:rsidRDefault="00000000">
          <w:pPr>
            <w:pStyle w:val="87D0C8315A4242DA8DCFC9E86B487971"/>
          </w:pPr>
          <w:r w:rsidRPr="00CF1E1B">
            <w:t>Liane Cormier</w:t>
          </w:r>
        </w:p>
      </w:docPartBody>
    </w:docPart>
    <w:docPart>
      <w:docPartPr>
        <w:name w:val="2384DDD9D7694E0EAB71275042F28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145FD-7740-4C3B-8898-F80137738C9B}"/>
      </w:docPartPr>
      <w:docPartBody>
        <w:p w:rsidR="00E530BD" w:rsidRDefault="00000000">
          <w:pPr>
            <w:pStyle w:val="2384DDD9D7694E0EAB71275042F28777"/>
          </w:pPr>
          <w:r w:rsidRPr="00CF1E1B">
            <w:t>The Social Strategists</w:t>
          </w:r>
        </w:p>
      </w:docPartBody>
    </w:docPart>
    <w:docPart>
      <w:docPartPr>
        <w:name w:val="9C3C3A28D2FE4B0AB5247A2A7EF63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E92E7-7C2A-4095-8C79-4C1867F90B1F}"/>
      </w:docPartPr>
      <w:docPartBody>
        <w:p w:rsidR="00E530BD" w:rsidRDefault="00000000">
          <w:pPr>
            <w:pStyle w:val="9C3C3A28D2FE4B0AB5247A2A7EF6315A"/>
          </w:pPr>
          <w:r w:rsidRPr="0049045D">
            <w:t>Ship To:</w:t>
          </w:r>
        </w:p>
      </w:docPartBody>
    </w:docPart>
    <w:docPart>
      <w:docPartPr>
        <w:name w:val="3C26780E1C524F9D9B9ECA731C226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6DEDE-6D4F-4EE0-BC8E-017FF7C230E9}"/>
      </w:docPartPr>
      <w:docPartBody>
        <w:p w:rsidR="00E530BD" w:rsidRDefault="00000000">
          <w:pPr>
            <w:pStyle w:val="3C26780E1C524F9D9B9ECA731C22661D"/>
          </w:pPr>
          <w:r w:rsidRPr="00CF1E1B">
            <w:t>Liane Cormier</w:t>
          </w:r>
        </w:p>
      </w:docPartBody>
    </w:docPart>
    <w:docPart>
      <w:docPartPr>
        <w:name w:val="8F98F0FBBA58474C847215F3C7E37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22D0-C0A7-45DE-836F-4ECA5DE2E0DE}"/>
      </w:docPartPr>
      <w:docPartBody>
        <w:p w:rsidR="00E530BD" w:rsidRDefault="00000000">
          <w:pPr>
            <w:pStyle w:val="8F98F0FBBA58474C847215F3C7E370AD"/>
          </w:pPr>
          <w:r w:rsidRPr="00CF1E1B">
            <w:t>111-222-3333</w:t>
          </w:r>
        </w:p>
      </w:docPartBody>
    </w:docPart>
    <w:docPart>
      <w:docPartPr>
        <w:name w:val="939BDC752064455FB190E15E2B41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4F040-10CC-4968-8297-32B47D2DECFE}"/>
      </w:docPartPr>
      <w:docPartBody>
        <w:p w:rsidR="00E530BD" w:rsidRDefault="00000000">
          <w:pPr>
            <w:pStyle w:val="939BDC752064455FB190E15E2B41078F"/>
          </w:pPr>
          <w:r w:rsidRPr="00FC1A3C">
            <w:t>Quantity</w:t>
          </w:r>
        </w:p>
      </w:docPartBody>
    </w:docPart>
    <w:docPart>
      <w:docPartPr>
        <w:name w:val="BADFB0CEE58D428ABA538F8642E2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7E363-626E-45C4-97BA-8BCDD1AAC869}"/>
      </w:docPartPr>
      <w:docPartBody>
        <w:p w:rsidR="00E530BD" w:rsidRDefault="00000000">
          <w:pPr>
            <w:pStyle w:val="BADFB0CEE58D428ABA538F8642E26377"/>
          </w:pPr>
          <w:r w:rsidRPr="00FC1A3C">
            <w:t>Description</w:t>
          </w:r>
        </w:p>
      </w:docPartBody>
    </w:docPart>
    <w:docPart>
      <w:docPartPr>
        <w:name w:val="E6B18C6F301E4A3197F808140AFA5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A091D-F51C-4FC9-A0C7-BC3DD1FC50CE}"/>
      </w:docPartPr>
      <w:docPartBody>
        <w:p w:rsidR="00E530BD" w:rsidRDefault="00000000">
          <w:pPr>
            <w:pStyle w:val="E6B18C6F301E4A3197F808140AFA5E01"/>
          </w:pPr>
          <w:r w:rsidRPr="00FC1A3C">
            <w:t xml:space="preserve">Unit Price </w:t>
          </w:r>
        </w:p>
      </w:docPartBody>
    </w:docPart>
    <w:docPart>
      <w:docPartPr>
        <w:name w:val="87702A5ACFCB47DA9488B207940EC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BC31D-FD70-457D-A631-FE88FFBECD2A}"/>
      </w:docPartPr>
      <w:docPartBody>
        <w:p w:rsidR="00E530BD" w:rsidRDefault="00000000">
          <w:pPr>
            <w:pStyle w:val="87702A5ACFCB47DA9488B207940ECAC7"/>
          </w:pPr>
          <w:r w:rsidRPr="00FC1A3C">
            <w:t>Total</w:t>
          </w:r>
        </w:p>
      </w:docPartBody>
    </w:docPart>
    <w:docPart>
      <w:docPartPr>
        <w:name w:val="63142853323842C9A6E6F6ED8CF89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B1039-8598-4AC3-B079-6CB4E3585A71}"/>
      </w:docPartPr>
      <w:docPartBody>
        <w:p w:rsidR="00E530BD" w:rsidRDefault="00000000">
          <w:pPr>
            <w:pStyle w:val="63142853323842C9A6E6F6ED8CF89879"/>
          </w:pPr>
          <w:r w:rsidRPr="002B3B35">
            <w:t>1 TB</w:t>
          </w:r>
        </w:p>
      </w:docPartBody>
    </w:docPart>
    <w:docPart>
      <w:docPartPr>
        <w:name w:val="A132F8CADBDF47C58AD515FFC8D28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6ADB6-D3F3-41AE-84BE-7B1D37499554}"/>
      </w:docPartPr>
      <w:docPartBody>
        <w:p w:rsidR="00E530BD" w:rsidRDefault="00000000">
          <w:pPr>
            <w:pStyle w:val="A132F8CADBDF47C58AD515FFC8D285B5"/>
          </w:pPr>
          <w:r w:rsidRPr="002B3B35">
            <w:t>Cloud service</w:t>
          </w:r>
        </w:p>
      </w:docPartBody>
    </w:docPart>
    <w:docPart>
      <w:docPartPr>
        <w:name w:val="D579959A19BE4F03BC61D56AAD450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07F0-48C4-4C73-8FCB-272D62650E83}"/>
      </w:docPartPr>
      <w:docPartBody>
        <w:p w:rsidR="00E530BD" w:rsidRDefault="00000000">
          <w:pPr>
            <w:pStyle w:val="D579959A19BE4F03BC61D56AAD4504C6"/>
          </w:pPr>
          <w:r w:rsidRPr="002B3B35">
            <w:t>99.99</w:t>
          </w:r>
        </w:p>
      </w:docPartBody>
    </w:docPart>
    <w:docPart>
      <w:docPartPr>
        <w:name w:val="C01D857A446A4FB9A3E0845B118A4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01E3D-FE54-4D02-BF47-98AF351D49BA}"/>
      </w:docPartPr>
      <w:docPartBody>
        <w:p w:rsidR="00E530BD" w:rsidRDefault="00000000">
          <w:pPr>
            <w:pStyle w:val="C01D857A446A4FB9A3E0845B118A4244"/>
          </w:pPr>
          <w:r w:rsidRPr="002B3B35">
            <w:t>99.99</w:t>
          </w:r>
        </w:p>
      </w:docPartBody>
    </w:docPart>
    <w:docPart>
      <w:docPartPr>
        <w:name w:val="7D133F93D28647FC8D3ED26B8BA44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35448-092B-4882-97F5-55BF72DDABFD}"/>
      </w:docPartPr>
      <w:docPartBody>
        <w:p w:rsidR="00E530BD" w:rsidRDefault="00000000">
          <w:pPr>
            <w:pStyle w:val="7D133F93D28647FC8D3ED26B8BA44099"/>
          </w:pPr>
          <w:r w:rsidRPr="002B3B35">
            <w:t>TOTAL DUE</w:t>
          </w:r>
        </w:p>
      </w:docPartBody>
    </w:docPart>
    <w:docPart>
      <w:docPartPr>
        <w:name w:val="76C9F5057A5E45CDA1FCDCBE85BFC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AA82D-1A66-4204-8DEF-7B77BB57E43B}"/>
      </w:docPartPr>
      <w:docPartBody>
        <w:p w:rsidR="00E530BD" w:rsidRDefault="00000000">
          <w:pPr>
            <w:pStyle w:val="76C9F5057A5E45CDA1FCDCBE85BFC105"/>
          </w:pPr>
          <w:r w:rsidRPr="002B3B35">
            <w:t>104.98</w:t>
          </w:r>
        </w:p>
      </w:docPartBody>
    </w:docPart>
    <w:docPart>
      <w:docPartPr>
        <w:name w:val="873FFD6E517D4FC198A77FFBFA976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3712A-45FD-4107-ACB5-B7FABBA4BB80}"/>
      </w:docPartPr>
      <w:docPartBody>
        <w:p w:rsidR="00463C4C" w:rsidRDefault="00873AEE" w:rsidP="00873AEE">
          <w:pPr>
            <w:pStyle w:val="873FFD6E517D4FC198A77FFBFA976757"/>
          </w:pPr>
          <w:r w:rsidRPr="002B3B35">
            <w:t>99.99</w:t>
          </w:r>
        </w:p>
      </w:docPartBody>
    </w:docPart>
    <w:docPart>
      <w:docPartPr>
        <w:name w:val="50834753C6224CE1B1E22E1DCB63C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0D0C8-A352-44DA-9232-DD41D199F85A}"/>
      </w:docPartPr>
      <w:docPartBody>
        <w:p w:rsidR="00E46806" w:rsidRDefault="00463C4C" w:rsidP="00463C4C">
          <w:pPr>
            <w:pStyle w:val="50834753C6224CE1B1E22E1DCB63C858"/>
          </w:pPr>
          <w:r w:rsidRPr="002B3B35">
            <w:t>99.99</w:t>
          </w:r>
        </w:p>
      </w:docPartBody>
    </w:docPart>
    <w:docPart>
      <w:docPartPr>
        <w:name w:val="8BCE13A8977A4F698FAD6A99523C2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6B8FF-0050-40E4-8EDB-C7E4FDC2B009}"/>
      </w:docPartPr>
      <w:docPartBody>
        <w:p w:rsidR="002B03DD" w:rsidRDefault="00D946E5" w:rsidP="00D946E5">
          <w:pPr>
            <w:pStyle w:val="8BCE13A8977A4F698FAD6A99523C2264"/>
          </w:pPr>
          <w:r w:rsidRPr="002B3B35">
            <w:t>99.99</w:t>
          </w:r>
        </w:p>
      </w:docPartBody>
    </w:docPart>
    <w:docPart>
      <w:docPartPr>
        <w:name w:val="15ABCAD6DA4040C2ACC9C40780AF8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17BEB-EC02-4ECD-ADF8-7CF322361BBD}"/>
      </w:docPartPr>
      <w:docPartBody>
        <w:p w:rsidR="002B03DD" w:rsidRDefault="00D946E5" w:rsidP="00D946E5">
          <w:pPr>
            <w:pStyle w:val="15ABCAD6DA4040C2ACC9C40780AF8A78"/>
          </w:pPr>
          <w:r w:rsidRPr="002B3B35">
            <w:t>99.99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89"/>
    <w:rsid w:val="000506A6"/>
    <w:rsid w:val="000A71B3"/>
    <w:rsid w:val="001A0C08"/>
    <w:rsid w:val="001C231A"/>
    <w:rsid w:val="00262BF8"/>
    <w:rsid w:val="002B03DD"/>
    <w:rsid w:val="002B0B03"/>
    <w:rsid w:val="002F557A"/>
    <w:rsid w:val="00363AA2"/>
    <w:rsid w:val="00442A2A"/>
    <w:rsid w:val="00463C4C"/>
    <w:rsid w:val="00536583"/>
    <w:rsid w:val="00733DD7"/>
    <w:rsid w:val="00785340"/>
    <w:rsid w:val="007C60D4"/>
    <w:rsid w:val="00802FD3"/>
    <w:rsid w:val="00806AA2"/>
    <w:rsid w:val="00821188"/>
    <w:rsid w:val="00873AEE"/>
    <w:rsid w:val="008919DC"/>
    <w:rsid w:val="008E6F2A"/>
    <w:rsid w:val="00921A9A"/>
    <w:rsid w:val="00980814"/>
    <w:rsid w:val="009E6842"/>
    <w:rsid w:val="009F6047"/>
    <w:rsid w:val="00AB22ED"/>
    <w:rsid w:val="00AB459E"/>
    <w:rsid w:val="00AE3731"/>
    <w:rsid w:val="00B06C10"/>
    <w:rsid w:val="00B7108E"/>
    <w:rsid w:val="00D27589"/>
    <w:rsid w:val="00D742AB"/>
    <w:rsid w:val="00D946E5"/>
    <w:rsid w:val="00DA2E41"/>
    <w:rsid w:val="00DB7DCA"/>
    <w:rsid w:val="00DE7BFD"/>
    <w:rsid w:val="00E12F2B"/>
    <w:rsid w:val="00E24250"/>
    <w:rsid w:val="00E46806"/>
    <w:rsid w:val="00E530BD"/>
    <w:rsid w:val="00E77A5F"/>
    <w:rsid w:val="00EA38F2"/>
    <w:rsid w:val="00FF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pPr>
      <w:spacing w:after="0" w:line="264" w:lineRule="auto"/>
      <w:jc w:val="right"/>
      <w:outlineLvl w:val="1"/>
    </w:pPr>
    <w:rPr>
      <w:spacing w:val="4"/>
      <w:kern w:val="0"/>
      <w:sz w:val="20"/>
      <w:szCs w:val="18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169835139444B6A0832C4949FC986C">
    <w:name w:val="23169835139444B6A0832C4949FC986C"/>
  </w:style>
  <w:style w:type="paragraph" w:customStyle="1" w:styleId="3FE15AD2A67A40849F35585AEF1B856A">
    <w:name w:val="3FE15AD2A67A40849F35585AEF1B856A"/>
  </w:style>
  <w:style w:type="paragraph" w:customStyle="1" w:styleId="5E6903CDB6B9472CA06408E36CE53E85">
    <w:name w:val="5E6903CDB6B9472CA06408E36CE53E85"/>
  </w:style>
  <w:style w:type="paragraph" w:customStyle="1" w:styleId="BCA011BD15DB450BBA96849A10E904E9">
    <w:name w:val="BCA011BD15DB450BBA96849A10E904E9"/>
  </w:style>
  <w:style w:type="paragraph" w:customStyle="1" w:styleId="86D08E95C4DD4A62AC3C2857DD08F145">
    <w:name w:val="86D08E95C4DD4A62AC3C2857DD08F145"/>
  </w:style>
  <w:style w:type="paragraph" w:customStyle="1" w:styleId="87D0C8315A4242DA8DCFC9E86B487971">
    <w:name w:val="87D0C8315A4242DA8DCFC9E86B487971"/>
  </w:style>
  <w:style w:type="paragraph" w:customStyle="1" w:styleId="2384DDD9D7694E0EAB71275042F28777">
    <w:name w:val="2384DDD9D7694E0EAB71275042F28777"/>
  </w:style>
  <w:style w:type="paragraph" w:customStyle="1" w:styleId="9C3C3A28D2FE4B0AB5247A2A7EF6315A">
    <w:name w:val="9C3C3A28D2FE4B0AB5247A2A7EF6315A"/>
  </w:style>
  <w:style w:type="paragraph" w:customStyle="1" w:styleId="3C26780E1C524F9D9B9ECA731C22661D">
    <w:name w:val="3C26780E1C524F9D9B9ECA731C22661D"/>
  </w:style>
  <w:style w:type="paragraph" w:customStyle="1" w:styleId="8F98F0FBBA58474C847215F3C7E370AD">
    <w:name w:val="8F98F0FBBA58474C847215F3C7E370AD"/>
  </w:style>
  <w:style w:type="paragraph" w:customStyle="1" w:styleId="939BDC752064455FB190E15E2B41078F">
    <w:name w:val="939BDC752064455FB190E15E2B41078F"/>
  </w:style>
  <w:style w:type="paragraph" w:customStyle="1" w:styleId="BADFB0CEE58D428ABA538F8642E26377">
    <w:name w:val="BADFB0CEE58D428ABA538F8642E26377"/>
  </w:style>
  <w:style w:type="paragraph" w:customStyle="1" w:styleId="E6B18C6F301E4A3197F808140AFA5E01">
    <w:name w:val="E6B18C6F301E4A3197F808140AFA5E01"/>
  </w:style>
  <w:style w:type="paragraph" w:customStyle="1" w:styleId="87702A5ACFCB47DA9488B207940ECAC7">
    <w:name w:val="87702A5ACFCB47DA9488B207940ECAC7"/>
  </w:style>
  <w:style w:type="paragraph" w:customStyle="1" w:styleId="63142853323842C9A6E6F6ED8CF89879">
    <w:name w:val="63142853323842C9A6E6F6ED8CF89879"/>
  </w:style>
  <w:style w:type="paragraph" w:customStyle="1" w:styleId="A132F8CADBDF47C58AD515FFC8D285B5">
    <w:name w:val="A132F8CADBDF47C58AD515FFC8D285B5"/>
  </w:style>
  <w:style w:type="paragraph" w:customStyle="1" w:styleId="D579959A19BE4F03BC61D56AAD4504C6">
    <w:name w:val="D579959A19BE4F03BC61D56AAD4504C6"/>
  </w:style>
  <w:style w:type="paragraph" w:customStyle="1" w:styleId="C01D857A446A4FB9A3E0845B118A4244">
    <w:name w:val="C01D857A446A4FB9A3E0845B118A4244"/>
  </w:style>
  <w:style w:type="character" w:customStyle="1" w:styleId="Heading2Char">
    <w:name w:val="Heading 2 Char"/>
    <w:basedOn w:val="DefaultParagraphFont"/>
    <w:link w:val="Heading2"/>
    <w:uiPriority w:val="1"/>
    <w:rPr>
      <w:spacing w:val="4"/>
      <w:kern w:val="0"/>
      <w:sz w:val="20"/>
      <w:szCs w:val="18"/>
      <w:lang w:val="en-US" w:eastAsia="ja-JP"/>
      <w14:ligatures w14:val="none"/>
    </w:rPr>
  </w:style>
  <w:style w:type="paragraph" w:customStyle="1" w:styleId="7D133F93D28647FC8D3ED26B8BA44099">
    <w:name w:val="7D133F93D28647FC8D3ED26B8BA44099"/>
  </w:style>
  <w:style w:type="paragraph" w:customStyle="1" w:styleId="76C9F5057A5E45CDA1FCDCBE85BFC105">
    <w:name w:val="76C9F5057A5E45CDA1FCDCBE85BFC105"/>
  </w:style>
  <w:style w:type="paragraph" w:customStyle="1" w:styleId="873FFD6E517D4FC198A77FFBFA976757">
    <w:name w:val="873FFD6E517D4FC198A77FFBFA976757"/>
    <w:rsid w:val="00873AEE"/>
  </w:style>
  <w:style w:type="paragraph" w:customStyle="1" w:styleId="50834753C6224CE1B1E22E1DCB63C858">
    <w:name w:val="50834753C6224CE1B1E22E1DCB63C858"/>
    <w:rsid w:val="00463C4C"/>
  </w:style>
  <w:style w:type="paragraph" w:customStyle="1" w:styleId="8BCE13A8977A4F698FAD6A99523C2264">
    <w:name w:val="8BCE13A8977A4F698FAD6A99523C2264"/>
    <w:rsid w:val="00D946E5"/>
  </w:style>
  <w:style w:type="paragraph" w:customStyle="1" w:styleId="15ABCAD6DA4040C2ACC9C40780AF8A78">
    <w:name w:val="15ABCAD6DA4040C2ACC9C40780AF8A78"/>
    <w:rsid w:val="00D946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13">
      <a:majorFont>
        <a:latin typeface="Corbe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9E018F-9E65-4BBA-9073-DAA7E9D347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96E150-5585-4F12-908B-ADEDA8362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9F563B-2CD0-42CE-B990-7ADF7F0803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53981C8-FC61-44F9-9EC3-0090D3D5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invoice with sales tax.dotx</Template>
  <TotalTime>224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Shweta Srivastava</cp:lastModifiedBy>
  <cp:revision>28</cp:revision>
  <cp:lastPrinted>2025-08-23T08:36:00Z</cp:lastPrinted>
  <dcterms:created xsi:type="dcterms:W3CDTF">2024-07-17T15:28:00Z</dcterms:created>
  <dcterms:modified xsi:type="dcterms:W3CDTF">2025-08-23T08:39:00Z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3ad94b0d-dd3b-4081-b981-aeb98ed294a0</vt:lpwstr>
  </property>
</Properties>
</file>