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60420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802E94" w:rsidRDefault="0022649A" w:rsidP="00687D64">
            <w:pPr>
              <w:pStyle w:val="Heading1"/>
              <w:rPr>
                <w:szCs w:val="92"/>
              </w:rPr>
            </w:pPr>
            <w:r w:rsidRPr="0022649A">
              <w:rPr>
                <w:sz w:val="72"/>
                <w:szCs w:val="72"/>
              </w:rPr>
              <w:t xml:space="preserve">TAX </w:t>
            </w:r>
            <w:sdt>
              <w:sdtPr>
                <w:rPr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22649A">
                  <w:rPr>
                    <w:sz w:val="72"/>
                    <w:szCs w:val="72"/>
                  </w:rPr>
                  <w:t>Invoice</w:t>
                </w:r>
              </w:sdtContent>
            </w:sdt>
            <w:r w:rsidR="00CF1E1B">
              <w:rPr>
                <w:szCs w:val="92"/>
              </w:rPr>
              <w:t xml:space="preserve"> </w:t>
            </w:r>
          </w:p>
        </w:tc>
      </w:tr>
    </w:tbl>
    <w:p w14:paraId="28867E86" w14:textId="77777777" w:rsidR="0016751C" w:rsidRDefault="0016751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680CBD82">
                <wp:simplePos x="0" y="0"/>
                <wp:positionH relativeFrom="column">
                  <wp:posOffset>-685800</wp:posOffset>
                </wp:positionH>
                <wp:positionV relativeFrom="page">
                  <wp:posOffset>116205</wp:posOffset>
                </wp:positionV>
                <wp:extent cx="798449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593471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37568B" id="Group 1" o:spid="_x0000_s1026" alt="&quot;&quot;" style="position:absolute;margin-left:-54pt;margin-top:9.15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59347,1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E1618E" w:rsidRPr="00831426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03B37B41" w:rsidR="008049DB" w:rsidRPr="00831426" w:rsidRDefault="008049DB" w:rsidP="00CF1E1B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040" w:type="dxa"/>
          </w:tcPr>
          <w:p w14:paraId="0B339D4D" w14:textId="4FA3B7B5" w:rsidR="008049DB" w:rsidRPr="00831426" w:rsidRDefault="00000000" w:rsidP="00687D64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Invoice #</w:t>
                </w:r>
              </w:sdtContent>
            </w:sdt>
            <w:r w:rsidR="00CE7F7E" w:rsidRPr="00831426">
              <w:rPr>
                <w:rFonts w:ascii="Arial" w:hAnsi="Arial" w:cs="Arial"/>
              </w:rPr>
              <w:t xml:space="preserve"> </w:t>
            </w:r>
            <w:r w:rsidR="00917547">
              <w:rPr>
                <w:rFonts w:ascii="Arial" w:hAnsi="Arial" w:cs="Arial"/>
              </w:rPr>
              <w:t>7</w:t>
            </w:r>
          </w:p>
          <w:p w14:paraId="56263A89" w14:textId="703DA64E" w:rsidR="008049DB" w:rsidRPr="00831426" w:rsidRDefault="00000000" w:rsidP="002B3B35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831426">
                  <w:rPr>
                    <w:rFonts w:ascii="Arial" w:hAnsi="Arial" w:cs="Arial"/>
                  </w:rPr>
                  <w:t>Date:</w:t>
                </w:r>
              </w:sdtContent>
            </w:sdt>
            <w:r w:rsidR="006A3739" w:rsidRPr="00831426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917547">
                  <w:rPr>
                    <w:rFonts w:ascii="Arial" w:hAnsi="Arial" w:cs="Arial"/>
                  </w:rPr>
                  <w:t>01</w:t>
                </w:r>
                <w:r w:rsidR="00D82F2B" w:rsidRPr="00831426">
                  <w:rPr>
                    <w:rFonts w:ascii="Arial" w:hAnsi="Arial" w:cs="Arial"/>
                  </w:rPr>
                  <w:t>/</w:t>
                </w:r>
                <w:r w:rsidR="009205D5">
                  <w:rPr>
                    <w:rFonts w:ascii="Arial" w:hAnsi="Arial" w:cs="Arial"/>
                  </w:rPr>
                  <w:t>2</w:t>
                </w:r>
                <w:r w:rsidR="00917547">
                  <w:rPr>
                    <w:rFonts w:ascii="Arial" w:hAnsi="Arial" w:cs="Arial"/>
                  </w:rPr>
                  <w:t>8</w:t>
                </w:r>
                <w:r w:rsidR="00D82F2B" w:rsidRPr="00831426">
                  <w:rPr>
                    <w:rFonts w:ascii="Arial" w:hAnsi="Arial" w:cs="Arial"/>
                  </w:rPr>
                  <w:t>/202</w:t>
                </w:r>
                <w:r w:rsidR="00917547">
                  <w:rPr>
                    <w:rFonts w:ascii="Arial" w:hAnsi="Arial" w:cs="Arial"/>
                  </w:rPr>
                  <w:t>5</w:t>
                </w:r>
              </w:sdtContent>
            </w:sdt>
          </w:p>
        </w:tc>
      </w:tr>
      <w:tr w:rsidR="008049DB" w:rsidRPr="00831426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47A27971" w:rsidR="008049DB" w:rsidRPr="00831426" w:rsidRDefault="00000000" w:rsidP="00912FE7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Bill to</w:t>
                </w:r>
              </w:sdtContent>
            </w:sdt>
            <w:r w:rsidR="00FC1A3C" w:rsidRPr="00831426">
              <w:rPr>
                <w:rFonts w:ascii="Arial" w:hAnsi="Arial" w:cs="Arial"/>
              </w:rPr>
              <w:t xml:space="preserve"> </w:t>
            </w:r>
          </w:p>
          <w:p w14:paraId="5459A39B" w14:textId="5461E521" w:rsidR="008049DB" w:rsidRPr="00831426" w:rsidRDefault="00000000" w:rsidP="00CF1E1B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A35CAF" w:rsidRPr="00A35CAF">
                  <w:rPr>
                    <w:rFonts w:ascii="Arial" w:hAnsi="Arial" w:cs="Arial"/>
                    <w:b/>
                    <w:bCs/>
                    <w:i/>
                    <w:iCs/>
                    <w:szCs w:val="20"/>
                  </w:rPr>
                  <w:t>Terra Vital Consortium (Pty) 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07D36D30" w14:textId="77777777" w:rsidR="00A35CAF" w:rsidRPr="00A35CAF" w:rsidRDefault="00A35CAF" w:rsidP="00A35CAF">
                <w:pPr>
                  <w:rPr>
                    <w:rFonts w:ascii="Arial" w:hAnsi="Arial" w:cs="Arial"/>
                    <w:szCs w:val="20"/>
                  </w:rPr>
                </w:pPr>
                <w:proofErr w:type="spellStart"/>
                <w:r w:rsidRPr="00A35CAF">
                  <w:rPr>
                    <w:rFonts w:ascii="Arial" w:hAnsi="Arial" w:cs="Arial"/>
                    <w:szCs w:val="20"/>
                  </w:rPr>
                  <w:t>Ballyoaks</w:t>
                </w:r>
                <w:proofErr w:type="spellEnd"/>
                <w:r w:rsidRPr="00A35CAF">
                  <w:rPr>
                    <w:rFonts w:ascii="Arial" w:hAnsi="Arial" w:cs="Arial"/>
                    <w:szCs w:val="20"/>
                  </w:rPr>
                  <w:t xml:space="preserve"> Office Park</w:t>
                </w:r>
                <w:r w:rsidRPr="00A35CAF">
                  <w:rPr>
                    <w:rFonts w:ascii="Arial" w:hAnsi="Arial" w:cs="Arial"/>
                    <w:szCs w:val="20"/>
                  </w:rPr>
                  <w:tab/>
                </w:r>
                <w:r w:rsidRPr="00A35CAF">
                  <w:rPr>
                    <w:rFonts w:ascii="Arial" w:hAnsi="Arial" w:cs="Arial"/>
                    <w:szCs w:val="20"/>
                  </w:rPr>
                  <w:tab/>
                </w:r>
              </w:p>
              <w:p w14:paraId="551079A4" w14:textId="77777777" w:rsidR="00A35CAF" w:rsidRPr="00A35CAF" w:rsidRDefault="00A35CAF" w:rsidP="00A35CAF">
                <w:pPr>
                  <w:rPr>
                    <w:rFonts w:ascii="Arial" w:hAnsi="Arial" w:cs="Arial"/>
                    <w:szCs w:val="20"/>
                  </w:rPr>
                </w:pPr>
                <w:r w:rsidRPr="00A35CAF">
                  <w:rPr>
                    <w:rFonts w:ascii="Arial" w:hAnsi="Arial" w:cs="Arial"/>
                    <w:szCs w:val="20"/>
                  </w:rPr>
                  <w:t>35 Ballyclare Drive</w:t>
                </w:r>
                <w:r w:rsidRPr="00A35CAF">
                  <w:rPr>
                    <w:rFonts w:ascii="Arial" w:hAnsi="Arial" w:cs="Arial"/>
                    <w:szCs w:val="20"/>
                  </w:rPr>
                  <w:tab/>
                </w:r>
                <w:r w:rsidRPr="00A35CAF">
                  <w:rPr>
                    <w:rFonts w:ascii="Arial" w:hAnsi="Arial" w:cs="Arial"/>
                    <w:szCs w:val="20"/>
                  </w:rPr>
                  <w:tab/>
                </w:r>
              </w:p>
              <w:p w14:paraId="40950B11" w14:textId="7417730C" w:rsidR="008049DB" w:rsidRPr="00831426" w:rsidRDefault="00A35CAF" w:rsidP="00A35CAF">
                <w:pPr>
                  <w:rPr>
                    <w:rFonts w:ascii="Arial" w:hAnsi="Arial" w:cs="Arial"/>
                    <w:szCs w:val="20"/>
                  </w:rPr>
                </w:pPr>
                <w:r w:rsidRPr="00A35CAF">
                  <w:rPr>
                    <w:rFonts w:ascii="Arial" w:hAnsi="Arial" w:cs="Arial"/>
                    <w:szCs w:val="20"/>
                  </w:rPr>
                  <w:t>Bryanston, Gauteng, 2191, Johannesburg, SA</w:t>
                </w:r>
              </w:p>
            </w:sdtContent>
          </w:sdt>
        </w:tc>
        <w:tc>
          <w:tcPr>
            <w:tcW w:w="5040" w:type="dxa"/>
          </w:tcPr>
          <w:p w14:paraId="30D660F8" w14:textId="77777777" w:rsidR="008049DB" w:rsidRPr="00831426" w:rsidRDefault="00000000" w:rsidP="007633A6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Ship To:"/>
                <w:tag w:val="Ship To:"/>
                <w:id w:val="-1666934941"/>
                <w:placeholder>
                  <w:docPart w:val="9C3C3A28D2FE4B0AB5247A2A7EF6315A"/>
                </w:placeholder>
                <w:temporary/>
                <w:showingPlcHdr/>
                <w15:appearance w15:val="hidden"/>
              </w:sdtPr>
              <w:sdtContent>
                <w:r w:rsidR="00616194" w:rsidRPr="00831426">
                  <w:rPr>
                    <w:rFonts w:ascii="Arial" w:hAnsi="Arial" w:cs="Arial"/>
                  </w:rPr>
                  <w:t>Ship To:</w:t>
                </w:r>
              </w:sdtContent>
            </w:sdt>
          </w:p>
          <w:p w14:paraId="2B52E31C" w14:textId="07B944A7" w:rsidR="008049DB" w:rsidRPr="00831426" w:rsidRDefault="00000000" w:rsidP="00FC1A3C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QUICKSYSTEM (PTY)LTD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42 BONNIE VIE MOERDYK ST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0C5972F5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KYALAMI HILLS EXT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5E9BDA66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JOHANNESBURG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1C165A24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GAUTENG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6D2C4CC2" w14:textId="208CDDD0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2E2334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  <w:shd w:val="clear" w:color="auto" w:fill="auto"/>
          </w:tcPr>
          <w:p w14:paraId="5652B4AA" w14:textId="057FDCE4" w:rsidR="002E2334" w:rsidRPr="00FC1A3C" w:rsidRDefault="00000000" w:rsidP="00CF1E1B">
            <w:pPr>
              <w:pStyle w:val="Headers"/>
            </w:pPr>
            <w:sdt>
              <w:sdt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FC1A3C" w:rsidRDefault="00000000" w:rsidP="00CF1E1B">
            <w:pPr>
              <w:pStyle w:val="Headers"/>
            </w:pPr>
            <w:sdt>
              <w:sdt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FC1A3C"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FC1A3C" w:rsidRDefault="00846F4D" w:rsidP="00CF1E1B">
            <w:pPr>
              <w:pStyle w:val="Headers"/>
            </w:pPr>
            <w:r>
              <w:t>PER HOUR</w:t>
            </w:r>
            <w:sdt>
              <w:sdt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FC1A3C" w:rsidRDefault="00000000" w:rsidP="00CF1E1B">
            <w:pPr>
              <w:pStyle w:val="Headers"/>
            </w:pPr>
            <w:sdt>
              <w:sdt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FC1A3C">
                  <w:t>Total</w:t>
                </w:r>
              </w:sdtContent>
            </w:sdt>
          </w:p>
        </w:tc>
      </w:tr>
      <w:tr w:rsidR="002E2334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1ED09E73" w14:textId="4B0B9AF6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D709D7">
                  <w:rPr>
                    <w:rFonts w:ascii="Arial" w:hAnsi="Arial" w:cs="Arial"/>
                  </w:rPr>
                  <w:t>9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445B5FF8" w14:textId="23C00FAF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GIS Consultancy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007D7DCC" w14:textId="1A6C7D41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831426">
                  <w:rPr>
                    <w:rFonts w:ascii="Arial" w:hAnsi="Arial" w:cs="Arial"/>
                  </w:rPr>
                  <w:t>R</w:t>
                </w:r>
                <w:r w:rsidR="00D82F2B" w:rsidRPr="00831426">
                  <w:rPr>
                    <w:rFonts w:ascii="Arial" w:hAnsi="Arial" w:cs="Arial"/>
                  </w:rPr>
                  <w:t>593.75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00" w:type="dxa"/>
          </w:tcPr>
          <w:p w14:paraId="694FA046" w14:textId="607532B9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>
                  <w:rPr>
                    <w:rFonts w:ascii="Arial" w:hAnsi="Arial" w:cs="Arial"/>
                  </w:rPr>
                  <w:t>R</w:t>
                </w:r>
                <w:r w:rsidR="00D709D7">
                  <w:rPr>
                    <w:rFonts w:ascii="Arial" w:hAnsi="Arial" w:cs="Arial"/>
                  </w:rPr>
                  <w:t>5343</w:t>
                </w:r>
                <w:r w:rsidR="00966A8E">
                  <w:rPr>
                    <w:rFonts w:ascii="Arial" w:hAnsi="Arial" w:cs="Arial"/>
                  </w:rPr>
                  <w:t>.</w:t>
                </w:r>
                <w:r w:rsidR="00966A8E" w:rsidRPr="00966A8E">
                  <w:rPr>
                    <w:rFonts w:ascii="Arial" w:hAnsi="Arial" w:cs="Arial"/>
                  </w:rPr>
                  <w:t>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  <w:tr w:rsidR="002E2334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42AA68FF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1E8ACA04" w14:textId="77777777" w:rsidR="002E2334" w:rsidRDefault="002E2334" w:rsidP="00CF1E1B"/>
        </w:tc>
        <w:tc>
          <w:tcPr>
            <w:tcW w:w="3240" w:type="dxa"/>
          </w:tcPr>
          <w:p w14:paraId="4D74CAF4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49AC1C5" w14:textId="77777777" w:rsidR="002E2334" w:rsidRDefault="002E2334" w:rsidP="00CF1E1B">
            <w:pPr>
              <w:pStyle w:val="Amount"/>
            </w:pPr>
          </w:p>
        </w:tc>
      </w:tr>
      <w:tr w:rsidR="002E2334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29C5C21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22B38502" w14:textId="77777777" w:rsidR="002E2334" w:rsidRDefault="002E2334" w:rsidP="00CF1E1B"/>
        </w:tc>
        <w:tc>
          <w:tcPr>
            <w:tcW w:w="3240" w:type="dxa"/>
          </w:tcPr>
          <w:p w14:paraId="5C026E59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4503741" w14:textId="77777777" w:rsidR="002E2334" w:rsidRDefault="002E2334" w:rsidP="00CF1E1B">
            <w:pPr>
              <w:pStyle w:val="Amount"/>
            </w:pPr>
          </w:p>
        </w:tc>
      </w:tr>
      <w:tr w:rsidR="002E2334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7B507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5FCBC8C3" w14:textId="77777777" w:rsidR="002E2334" w:rsidRDefault="002E2334" w:rsidP="00CF1E1B"/>
        </w:tc>
        <w:tc>
          <w:tcPr>
            <w:tcW w:w="3240" w:type="dxa"/>
          </w:tcPr>
          <w:p w14:paraId="27E1DCA0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ED99C4D" w14:textId="77777777" w:rsidR="002E2334" w:rsidRDefault="002E2334" w:rsidP="00CF1E1B">
            <w:pPr>
              <w:pStyle w:val="Amount"/>
            </w:pPr>
          </w:p>
        </w:tc>
      </w:tr>
      <w:tr w:rsidR="002E2334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E1BCDA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3916D2E9" w14:textId="77777777" w:rsidR="002E2334" w:rsidRDefault="002E2334" w:rsidP="00CF1E1B"/>
        </w:tc>
        <w:tc>
          <w:tcPr>
            <w:tcW w:w="3240" w:type="dxa"/>
          </w:tcPr>
          <w:p w14:paraId="3BA5F4B5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8A9A934" w14:textId="77777777" w:rsidR="002E2334" w:rsidRDefault="002E2334" w:rsidP="00CF1E1B">
            <w:pPr>
              <w:pStyle w:val="Amount"/>
            </w:pPr>
          </w:p>
        </w:tc>
      </w:tr>
      <w:tr w:rsidR="002E2334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D649E4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8189EFF" w14:textId="77777777" w:rsidR="002E2334" w:rsidRDefault="002E2334" w:rsidP="00CF1E1B"/>
        </w:tc>
        <w:tc>
          <w:tcPr>
            <w:tcW w:w="3240" w:type="dxa"/>
          </w:tcPr>
          <w:p w14:paraId="139885FD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5D58FD38" w14:textId="77777777" w:rsidR="002E2334" w:rsidRDefault="002E2334" w:rsidP="00CF1E1B">
            <w:pPr>
              <w:pStyle w:val="Amount"/>
            </w:pPr>
          </w:p>
        </w:tc>
      </w:tr>
      <w:tr w:rsidR="002E2334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DF9B5F4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4FC643AE" w14:textId="77777777" w:rsidR="002E2334" w:rsidRDefault="002E2334" w:rsidP="00CF1E1B"/>
        </w:tc>
        <w:tc>
          <w:tcPr>
            <w:tcW w:w="3240" w:type="dxa"/>
          </w:tcPr>
          <w:p w14:paraId="041F5596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41231A22" w14:textId="77777777" w:rsidR="002E2334" w:rsidRDefault="002E2334" w:rsidP="00CF1E1B">
            <w:pPr>
              <w:pStyle w:val="Amount"/>
            </w:pPr>
          </w:p>
        </w:tc>
      </w:tr>
      <w:tr w:rsidR="002E2334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E6C074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160F4CE" w14:textId="77777777" w:rsidR="002E2334" w:rsidRDefault="002E2334" w:rsidP="00CF1E1B"/>
        </w:tc>
        <w:tc>
          <w:tcPr>
            <w:tcW w:w="3240" w:type="dxa"/>
          </w:tcPr>
          <w:p w14:paraId="5F9C68E3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0E70B571" w14:textId="77777777" w:rsidR="002E2334" w:rsidRDefault="002E2334" w:rsidP="00CF1E1B">
            <w:pPr>
              <w:pStyle w:val="Amount"/>
            </w:pPr>
          </w:p>
        </w:tc>
      </w:tr>
      <w:tr w:rsidR="002E2334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144" w:type="dxa"/>
            </w:tcMar>
          </w:tcPr>
          <w:p w14:paraId="2689ECAD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49045D" w:rsidRDefault="00000000" w:rsidP="00CF1E1B">
            <w:pPr>
              <w:pStyle w:val="Total"/>
            </w:pPr>
            <w:sdt>
              <w:sdt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2B3B35"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7F680937" w:rsidR="002E2334" w:rsidRPr="00831426" w:rsidRDefault="00000000" w:rsidP="002B3B35">
            <w:pPr>
              <w:pStyle w:val="Amoun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r w:rsidR="00D709D7">
                      <w:rPr>
                        <w:rFonts w:ascii="Arial" w:hAnsi="Arial" w:cs="Arial"/>
                      </w:rPr>
                      <w:t>R5343</w:t>
                    </w:r>
                    <w:r w:rsidR="00966A8E">
                      <w:rPr>
                        <w:rFonts w:ascii="Arial" w:hAnsi="Arial" w:cs="Arial"/>
                      </w:rPr>
                      <w:t>.</w:t>
                    </w:r>
                    <w:r w:rsidR="00966A8E" w:rsidRPr="00966A8E">
                      <w:rPr>
                        <w:rFonts w:ascii="Arial" w:hAnsi="Arial" w:cs="Arial"/>
                      </w:rPr>
                      <w:t>75</w:t>
                    </w:r>
                  </w:sdtContent>
                </w:sdt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</w:tbl>
    <w:p w14:paraId="45D92BD7" w14:textId="77777777" w:rsidR="00837ECD" w:rsidRDefault="00837ECD" w:rsidP="002B3B35"/>
    <w:p w14:paraId="2EADC68A" w14:textId="54E4B227" w:rsidR="0033153D" w:rsidRPr="0033153D" w:rsidRDefault="0033153D" w:rsidP="002B3B35">
      <w:pPr>
        <w:rPr>
          <w:b/>
          <w:bCs/>
        </w:rPr>
      </w:pPr>
      <w:r w:rsidRPr="0033153D">
        <w:rPr>
          <w:b/>
          <w:bCs/>
        </w:rPr>
        <w:t>Account Detail</w:t>
      </w:r>
    </w:p>
    <w:p w14:paraId="3CC02C25" w14:textId="77777777" w:rsidR="0033153D" w:rsidRDefault="0033153D" w:rsidP="0033153D">
      <w:r>
        <w:t>Bank name: Capitec Business</w:t>
      </w:r>
    </w:p>
    <w:p w14:paraId="336A57C4" w14:textId="77777777" w:rsidR="0033153D" w:rsidRDefault="0033153D" w:rsidP="0033153D">
      <w:r>
        <w:t>Account type: Current</w:t>
      </w:r>
    </w:p>
    <w:p w14:paraId="11B5C941" w14:textId="77777777" w:rsidR="0033153D" w:rsidRDefault="0033153D" w:rsidP="0033153D">
      <w:r>
        <w:t>Account number: 1052419755</w:t>
      </w:r>
    </w:p>
    <w:p w14:paraId="62726124" w14:textId="05F68E4B" w:rsidR="0033153D" w:rsidRPr="00837ECD" w:rsidRDefault="0033153D" w:rsidP="0033153D">
      <w:r>
        <w:t>Branch code: 450105</w:t>
      </w:r>
    </w:p>
    <w:sectPr w:rsidR="0033153D" w:rsidRPr="00837ECD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7A86" w14:textId="77777777" w:rsidR="007D2DC4" w:rsidRDefault="007D2DC4">
      <w:pPr>
        <w:spacing w:line="240" w:lineRule="auto"/>
      </w:pPr>
      <w:r>
        <w:separator/>
      </w:r>
    </w:p>
    <w:p w14:paraId="75D7453C" w14:textId="77777777" w:rsidR="007D2DC4" w:rsidRDefault="007D2DC4"/>
  </w:endnote>
  <w:endnote w:type="continuationSeparator" w:id="0">
    <w:p w14:paraId="2607757D" w14:textId="77777777" w:rsidR="007D2DC4" w:rsidRDefault="007D2DC4">
      <w:pPr>
        <w:spacing w:line="240" w:lineRule="auto"/>
      </w:pPr>
      <w:r>
        <w:continuationSeparator/>
      </w:r>
    </w:p>
    <w:p w14:paraId="073302D9" w14:textId="77777777" w:rsidR="007D2DC4" w:rsidRDefault="007D2D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C5E4" w14:textId="77777777" w:rsidR="007D2DC4" w:rsidRDefault="007D2DC4">
      <w:pPr>
        <w:spacing w:line="240" w:lineRule="auto"/>
      </w:pPr>
      <w:r>
        <w:separator/>
      </w:r>
    </w:p>
    <w:p w14:paraId="14C8A7E1" w14:textId="77777777" w:rsidR="007D2DC4" w:rsidRDefault="007D2DC4"/>
  </w:footnote>
  <w:footnote w:type="continuationSeparator" w:id="0">
    <w:p w14:paraId="6C3CD290" w14:textId="77777777" w:rsidR="007D2DC4" w:rsidRDefault="007D2DC4">
      <w:pPr>
        <w:spacing w:line="240" w:lineRule="auto"/>
      </w:pPr>
      <w:r>
        <w:continuationSeparator/>
      </w:r>
    </w:p>
    <w:p w14:paraId="7466E136" w14:textId="77777777" w:rsidR="007D2DC4" w:rsidRDefault="007D2D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E3B9B"/>
    <w:rsid w:val="00104133"/>
    <w:rsid w:val="0016751C"/>
    <w:rsid w:val="0017222D"/>
    <w:rsid w:val="001A0C08"/>
    <w:rsid w:val="001A19B6"/>
    <w:rsid w:val="001B48BA"/>
    <w:rsid w:val="001E715A"/>
    <w:rsid w:val="001F1877"/>
    <w:rsid w:val="002101FC"/>
    <w:rsid w:val="00211EB5"/>
    <w:rsid w:val="0022649A"/>
    <w:rsid w:val="0023477D"/>
    <w:rsid w:val="002464B9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A273C"/>
    <w:rsid w:val="003B2AF8"/>
    <w:rsid w:val="003E09EB"/>
    <w:rsid w:val="00411211"/>
    <w:rsid w:val="0049045D"/>
    <w:rsid w:val="004F39FD"/>
    <w:rsid w:val="005328BB"/>
    <w:rsid w:val="00550E0E"/>
    <w:rsid w:val="00590504"/>
    <w:rsid w:val="005E4663"/>
    <w:rsid w:val="00616194"/>
    <w:rsid w:val="00657062"/>
    <w:rsid w:val="00687D64"/>
    <w:rsid w:val="0069439E"/>
    <w:rsid w:val="006A3739"/>
    <w:rsid w:val="006C347C"/>
    <w:rsid w:val="0074456D"/>
    <w:rsid w:val="007577D4"/>
    <w:rsid w:val="007633A6"/>
    <w:rsid w:val="00793AFB"/>
    <w:rsid w:val="00797937"/>
    <w:rsid w:val="007C60D4"/>
    <w:rsid w:val="007D2DC4"/>
    <w:rsid w:val="007D3668"/>
    <w:rsid w:val="008013D8"/>
    <w:rsid w:val="00802E94"/>
    <w:rsid w:val="00802FD3"/>
    <w:rsid w:val="008049DB"/>
    <w:rsid w:val="008140A5"/>
    <w:rsid w:val="00822559"/>
    <w:rsid w:val="00831426"/>
    <w:rsid w:val="00837ECD"/>
    <w:rsid w:val="00846F4D"/>
    <w:rsid w:val="0085068A"/>
    <w:rsid w:val="00895598"/>
    <w:rsid w:val="008C6DD2"/>
    <w:rsid w:val="008D78D3"/>
    <w:rsid w:val="00907574"/>
    <w:rsid w:val="00912FE7"/>
    <w:rsid w:val="00917547"/>
    <w:rsid w:val="009205D5"/>
    <w:rsid w:val="00933194"/>
    <w:rsid w:val="00934F6F"/>
    <w:rsid w:val="00965089"/>
    <w:rsid w:val="00966901"/>
    <w:rsid w:val="00966A8E"/>
    <w:rsid w:val="00981A82"/>
    <w:rsid w:val="009E48CB"/>
    <w:rsid w:val="009F1964"/>
    <w:rsid w:val="00A35CAF"/>
    <w:rsid w:val="00A93410"/>
    <w:rsid w:val="00AB45BA"/>
    <w:rsid w:val="00AD5CD5"/>
    <w:rsid w:val="00AE1839"/>
    <w:rsid w:val="00AF3308"/>
    <w:rsid w:val="00B06C10"/>
    <w:rsid w:val="00B46F8C"/>
    <w:rsid w:val="00B55ABE"/>
    <w:rsid w:val="00B64330"/>
    <w:rsid w:val="00B6553F"/>
    <w:rsid w:val="00B76A92"/>
    <w:rsid w:val="00B94BB4"/>
    <w:rsid w:val="00BB4862"/>
    <w:rsid w:val="00BB7411"/>
    <w:rsid w:val="00BE23D6"/>
    <w:rsid w:val="00BF2506"/>
    <w:rsid w:val="00C3067E"/>
    <w:rsid w:val="00C47CCF"/>
    <w:rsid w:val="00C85089"/>
    <w:rsid w:val="00C85F6F"/>
    <w:rsid w:val="00CD1D7E"/>
    <w:rsid w:val="00CD7284"/>
    <w:rsid w:val="00CE7F7E"/>
    <w:rsid w:val="00CF07F2"/>
    <w:rsid w:val="00CF1E1B"/>
    <w:rsid w:val="00CF3F3B"/>
    <w:rsid w:val="00D14A78"/>
    <w:rsid w:val="00D2203C"/>
    <w:rsid w:val="00D33C94"/>
    <w:rsid w:val="00D45BD3"/>
    <w:rsid w:val="00D709D7"/>
    <w:rsid w:val="00D756D4"/>
    <w:rsid w:val="00D82F2B"/>
    <w:rsid w:val="00D934CD"/>
    <w:rsid w:val="00DB3E5E"/>
    <w:rsid w:val="00DD1F67"/>
    <w:rsid w:val="00DD6CB4"/>
    <w:rsid w:val="00DE7BFD"/>
    <w:rsid w:val="00E03E4F"/>
    <w:rsid w:val="00E1618E"/>
    <w:rsid w:val="00E9657B"/>
    <w:rsid w:val="00EA38F2"/>
    <w:rsid w:val="00EA4C0B"/>
    <w:rsid w:val="00ED2D2F"/>
    <w:rsid w:val="00F145B9"/>
    <w:rsid w:val="00F22256"/>
    <w:rsid w:val="00F30ED8"/>
    <w:rsid w:val="00F45AD3"/>
    <w:rsid w:val="00F55CCF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9C3C3A28D2FE4B0AB5247A2A7EF6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E92E7-7C2A-4095-8C79-4C1867F90B1F}"/>
      </w:docPartPr>
      <w:docPartBody>
        <w:p w:rsidR="00E530BD" w:rsidRDefault="00000000">
          <w:pPr>
            <w:pStyle w:val="9C3C3A28D2FE4B0AB5247A2A7EF6315A"/>
          </w:pPr>
          <w:r w:rsidRPr="0049045D">
            <w:t>Ship To: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987B88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1A0C08"/>
    <w:rsid w:val="002F557A"/>
    <w:rsid w:val="005C4D8B"/>
    <w:rsid w:val="00733DD7"/>
    <w:rsid w:val="007C60D4"/>
    <w:rsid w:val="00802FD3"/>
    <w:rsid w:val="00873AEE"/>
    <w:rsid w:val="008919DC"/>
    <w:rsid w:val="008E6F2A"/>
    <w:rsid w:val="00987B88"/>
    <w:rsid w:val="00B06C10"/>
    <w:rsid w:val="00CD7284"/>
    <w:rsid w:val="00D27589"/>
    <w:rsid w:val="00DE7BFD"/>
    <w:rsid w:val="00E06418"/>
    <w:rsid w:val="00E530BD"/>
    <w:rsid w:val="00E77A5F"/>
    <w:rsid w:val="00EA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9C3C3A28D2FE4B0AB5247A2A7EF6315A">
    <w:name w:val="9C3C3A28D2FE4B0AB5247A2A7EF6315A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30</TotalTime>
  <Pages>1</Pages>
  <Words>69</Words>
  <Characters>402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12</cp:revision>
  <cp:lastPrinted>2024-08-22T06:04:00Z</cp:lastPrinted>
  <dcterms:created xsi:type="dcterms:W3CDTF">2024-07-17T15:28:00Z</dcterms:created>
  <dcterms:modified xsi:type="dcterms:W3CDTF">2025-01-29T19:48:00Z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