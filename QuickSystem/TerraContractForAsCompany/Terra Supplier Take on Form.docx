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4"/>
        <w:gridCol w:w="4522"/>
      </w:tblGrid>
      <w:tr w:rsidR="00E8014C" w14:paraId="670B11C0" w14:textId="77777777" w:rsidTr="7FE63AB9">
        <w:tc>
          <w:tcPr>
            <w:tcW w:w="4504" w:type="dxa"/>
            <w:vMerge w:val="restart"/>
          </w:tcPr>
          <w:p w14:paraId="5D48F06B" w14:textId="642B6140" w:rsidR="00503C54" w:rsidRDefault="00E8014C" w:rsidP="18F92953">
            <w:r>
              <w:rPr>
                <w:noProof/>
              </w:rPr>
              <w:drawing>
                <wp:inline distT="0" distB="0" distL="0" distR="0" wp14:anchorId="492764F4" wp14:editId="058EEBA3">
                  <wp:extent cx="1932747" cy="43370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0815" cy="561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2" w:type="dxa"/>
            <w:tcBorders>
              <w:bottom w:val="single" w:sz="4" w:space="0" w:color="auto"/>
            </w:tcBorders>
            <w:vAlign w:val="bottom"/>
          </w:tcPr>
          <w:p w14:paraId="523C1C00" w14:textId="2AECEC49" w:rsidR="00503C54" w:rsidRPr="00503C54" w:rsidRDefault="00503C54" w:rsidP="00503C54">
            <w:pPr>
              <w:jc w:val="right"/>
              <w:rPr>
                <w:b/>
                <w:sz w:val="40"/>
                <w:szCs w:val="40"/>
              </w:rPr>
            </w:pPr>
            <w:r w:rsidRPr="00503C54">
              <w:rPr>
                <w:b/>
                <w:sz w:val="40"/>
                <w:szCs w:val="40"/>
              </w:rPr>
              <w:t xml:space="preserve">Supplier - Take </w:t>
            </w:r>
            <w:r>
              <w:rPr>
                <w:b/>
                <w:sz w:val="40"/>
                <w:szCs w:val="40"/>
              </w:rPr>
              <w:t>o</w:t>
            </w:r>
            <w:r w:rsidRPr="00503C54">
              <w:rPr>
                <w:b/>
                <w:sz w:val="40"/>
                <w:szCs w:val="40"/>
              </w:rPr>
              <w:t>n Form</w:t>
            </w:r>
          </w:p>
        </w:tc>
      </w:tr>
      <w:tr w:rsidR="00E8014C" w14:paraId="668F210A" w14:textId="77777777" w:rsidTr="7FE63AB9">
        <w:tc>
          <w:tcPr>
            <w:tcW w:w="4504" w:type="dxa"/>
            <w:vMerge/>
          </w:tcPr>
          <w:p w14:paraId="2EB4E637" w14:textId="77777777" w:rsidR="00503C54" w:rsidRDefault="00503C54"/>
        </w:tc>
        <w:tc>
          <w:tcPr>
            <w:tcW w:w="4522" w:type="dxa"/>
            <w:tcBorders>
              <w:top w:val="single" w:sz="4" w:space="0" w:color="auto"/>
            </w:tcBorders>
          </w:tcPr>
          <w:p w14:paraId="6CF0A24C" w14:textId="5A658CAE" w:rsidR="00503C54" w:rsidRDefault="00503C54" w:rsidP="00CA4A15">
            <w:pPr>
              <w:jc w:val="right"/>
            </w:pPr>
          </w:p>
        </w:tc>
      </w:tr>
    </w:tbl>
    <w:tbl>
      <w:tblPr>
        <w:tblW w:w="10370" w:type="dxa"/>
        <w:tblInd w:w="-851" w:type="dxa"/>
        <w:tblLook w:val="0000" w:firstRow="0" w:lastRow="0" w:firstColumn="0" w:lastColumn="0" w:noHBand="0" w:noVBand="0"/>
      </w:tblPr>
      <w:tblGrid>
        <w:gridCol w:w="5241"/>
        <w:gridCol w:w="9242"/>
      </w:tblGrid>
      <w:tr w:rsidR="00953E2C" w:rsidRPr="00E83704" w14:paraId="5C11E92B" w14:textId="77777777" w:rsidTr="00953E2C">
        <w:trPr>
          <w:trHeight w:val="510"/>
          <w:tblHeader/>
        </w:trPr>
        <w:tc>
          <w:tcPr>
            <w:tcW w:w="10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D8896E6" w14:textId="4D807A23" w:rsidR="00953E2C" w:rsidRPr="00953E2C" w:rsidRDefault="00953E2C" w:rsidP="00B53547">
            <w:pPr>
              <w:rPr>
                <w:rFonts w:cs="Arial"/>
                <w:sz w:val="36"/>
                <w:szCs w:val="36"/>
              </w:rPr>
            </w:pPr>
            <w:r w:rsidRPr="00953E2C">
              <w:rPr>
                <w:rFonts w:cs="Arial"/>
                <w:b/>
                <w:bCs/>
                <w:sz w:val="36"/>
                <w:szCs w:val="36"/>
              </w:rPr>
              <w:t>Requirements/Checklist:</w:t>
            </w:r>
          </w:p>
        </w:tc>
      </w:tr>
      <w:tr w:rsidR="00E83704" w:rsidRPr="00E83704" w14:paraId="6D820CB0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1BF357F9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 xml:space="preserve">Registered Name  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2AF0A" w14:textId="201E341F" w:rsidR="00E83704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QUICKSYSTEM(PTY)LTD</w:t>
            </w:r>
          </w:p>
        </w:tc>
      </w:tr>
      <w:tr w:rsidR="00E83704" w:rsidRPr="00E83704" w14:paraId="185F1928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12DB805" w14:textId="096C2138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Trading Name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969DD" w14:textId="3381AA4E" w:rsidR="00E83704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QUICKSYSTEM</w:t>
            </w:r>
          </w:p>
        </w:tc>
      </w:tr>
      <w:tr w:rsidR="00953E2C" w:rsidRPr="00E83704" w14:paraId="25DAB1FC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73C4541" w14:textId="4098551F" w:rsidR="00953E2C" w:rsidRPr="00E83704" w:rsidRDefault="00953E2C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Company Registration Number: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9AE26" w14:textId="08FE7289" w:rsidR="00953E2C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2024/418377/07</w:t>
            </w:r>
          </w:p>
        </w:tc>
      </w:tr>
      <w:tr w:rsidR="00E83704" w:rsidRPr="00E83704" w14:paraId="715D327A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1354CD27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Postal Address - 1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F1ECB" w14:textId="7B8351A4" w:rsidR="00B67112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42 BONNIE VIE MOERDYK ST</w:t>
            </w:r>
          </w:p>
        </w:tc>
      </w:tr>
      <w:tr w:rsidR="00E83704" w:rsidRPr="00E83704" w14:paraId="7B20D7EC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1F665F45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Postal Address - 2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191BD" w14:textId="3FEC8B54" w:rsidR="001001BC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KYALAMI HILLS EXT</w:t>
            </w:r>
          </w:p>
        </w:tc>
      </w:tr>
      <w:tr w:rsidR="00E83704" w:rsidRPr="00E83704" w14:paraId="66FDC6B6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60877E3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Postal Address - 3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C22BE" w14:textId="0540C1E3" w:rsidR="00E83704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JOHANNESBURG</w:t>
            </w:r>
          </w:p>
        </w:tc>
      </w:tr>
      <w:tr w:rsidR="00E83704" w:rsidRPr="00E83704" w14:paraId="502D59DF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0BD1F57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Postal Address - 4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823AC" w14:textId="1C0C199E" w:rsidR="00E83704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GAUTENG</w:t>
            </w:r>
          </w:p>
        </w:tc>
      </w:tr>
      <w:tr w:rsidR="00E83704" w:rsidRPr="00E83704" w14:paraId="20D46F31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76DD986D" w14:textId="303F59FE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Postal Code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D7453" w14:textId="25759479" w:rsidR="00E83704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1684</w:t>
            </w:r>
          </w:p>
        </w:tc>
      </w:tr>
      <w:tr w:rsidR="00E83704" w:rsidRPr="00E83704" w14:paraId="3560D4CE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10BA78E1" w14:textId="53BA619B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Telephone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C0D8D" w14:textId="44777ED8" w:rsidR="00E83704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+27642947180</w:t>
            </w:r>
          </w:p>
        </w:tc>
      </w:tr>
      <w:tr w:rsidR="00E83704" w:rsidRPr="00E83704" w14:paraId="38322886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5ED0C2F8" w14:textId="7691D58C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Fax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47FA9" w14:textId="3B662329" w:rsidR="00E83704" w:rsidRPr="00E83704" w:rsidRDefault="00E83704" w:rsidP="00B53547">
            <w:pPr>
              <w:rPr>
                <w:rFonts w:cs="Arial"/>
                <w:sz w:val="20"/>
                <w:szCs w:val="20"/>
              </w:rPr>
            </w:pPr>
          </w:p>
        </w:tc>
      </w:tr>
      <w:tr w:rsidR="00E83704" w:rsidRPr="00E83704" w14:paraId="5B4DA161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77496402" w14:textId="43823E03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 xml:space="preserve">Contact Person 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–</w:t>
            </w:r>
            <w:r w:rsidRPr="00E83704">
              <w:rPr>
                <w:rFonts w:cs="Arial"/>
                <w:b/>
                <w:bCs/>
                <w:sz w:val="20"/>
                <w:szCs w:val="20"/>
              </w:rPr>
              <w:t xml:space="preserve"> Accounts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E9DEE" w14:textId="44ACFF5D" w:rsidR="00E83704" w:rsidRPr="00E83704" w:rsidRDefault="00485B5C" w:rsidP="00B5354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AMIT SINHA</w:t>
            </w:r>
          </w:p>
        </w:tc>
      </w:tr>
      <w:tr w:rsidR="00E83704" w:rsidRPr="00E83704" w14:paraId="3B701C72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4C34F1FC" w14:textId="2E02F74C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Settlement Terms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43208" w14:textId="6C63EC9A" w:rsidR="00E83704" w:rsidRPr="00E83704" w:rsidRDefault="00E83704" w:rsidP="00B53547">
            <w:pPr>
              <w:rPr>
                <w:rFonts w:cs="Arial"/>
                <w:sz w:val="20"/>
                <w:szCs w:val="20"/>
              </w:rPr>
            </w:pPr>
          </w:p>
        </w:tc>
      </w:tr>
      <w:tr w:rsidR="00E83704" w:rsidRPr="00E83704" w14:paraId="37EE8E29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57001C73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Physical Address - 1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05C37" w14:textId="0A574B5C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42 BONNIE VIE MOERDYK ST</w:t>
            </w:r>
          </w:p>
        </w:tc>
      </w:tr>
      <w:tr w:rsidR="00E83704" w:rsidRPr="00E83704" w14:paraId="0A0B1AB0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55D08F1D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Physical Address - 2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F2BAB" w14:textId="7AB90FCB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KYALAMI HILLS EXT</w:t>
            </w:r>
          </w:p>
        </w:tc>
      </w:tr>
      <w:tr w:rsidR="00E83704" w:rsidRPr="00E83704" w14:paraId="1A821D12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670B8410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Physical Address - 3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64782" w14:textId="0CE71620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JOHANNESBURG</w:t>
            </w:r>
          </w:p>
        </w:tc>
      </w:tr>
      <w:tr w:rsidR="00E83704" w:rsidRPr="00E83704" w14:paraId="39DB9BD2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0CA20306" w14:textId="77777777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Physical Address - 4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ABB98" w14:textId="76697F3A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GAUTENG</w:t>
            </w:r>
          </w:p>
        </w:tc>
      </w:tr>
      <w:tr w:rsidR="00E83704" w:rsidRPr="00E83704" w14:paraId="762CF3B9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8F5ACD1" w14:textId="7DB89A43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Postal Code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3AC7C" w14:textId="233F7B10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 w:rsidRPr="007B604A">
              <w:rPr>
                <w:rFonts w:cs="Arial"/>
                <w:noProof/>
                <w:sz w:val="20"/>
                <w:szCs w:val="20"/>
              </w:rPr>
              <w:drawing>
                <wp:inline distT="0" distB="0" distL="0" distR="0" wp14:anchorId="331C793D" wp14:editId="4F70537B">
                  <wp:extent cx="5731510" cy="305435"/>
                  <wp:effectExtent l="0" t="0" r="0" b="0"/>
                  <wp:docPr id="1827438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704" w:rsidRPr="00E83704" w14:paraId="7ED521F5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58F08E1" w14:textId="05ADF5BA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Mobile Phone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45F34" w14:textId="44E55872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 w:rsidRPr="00485B5C">
              <w:rPr>
                <w:rFonts w:cs="Arial"/>
                <w:sz w:val="20"/>
                <w:szCs w:val="20"/>
              </w:rPr>
              <w:t>+27642947180</w:t>
            </w:r>
          </w:p>
        </w:tc>
      </w:tr>
      <w:tr w:rsidR="00E83704" w:rsidRPr="00E83704" w14:paraId="5C90DA82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5184AC90" w14:textId="48587C86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Email Address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CF431" w14:textId="1F3D95C0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Amitsinha.er@gmail.com</w:t>
            </w:r>
          </w:p>
        </w:tc>
      </w:tr>
      <w:tr w:rsidR="00E83704" w:rsidRPr="00E83704" w14:paraId="6875E4FB" w14:textId="77777777" w:rsidTr="00953E2C">
        <w:trPr>
          <w:trHeight w:val="469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3C1B9DD8" w14:textId="5A85A1F1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Vat Registration No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 xml:space="preserve">(Copy </w:t>
            </w:r>
            <w:r w:rsidR="00953E2C">
              <w:rPr>
                <w:rFonts w:cs="Arial"/>
                <w:b/>
                <w:bCs/>
                <w:color w:val="FF0000"/>
                <w:sz w:val="20"/>
                <w:szCs w:val="20"/>
              </w:rPr>
              <w:t>o</w:t>
            </w: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>f Certificate Required)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34189" w14:textId="6DAB57FD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Currently not applicable to the company</w:t>
            </w:r>
          </w:p>
        </w:tc>
      </w:tr>
      <w:tr w:rsidR="00E83704" w:rsidRPr="00E83704" w14:paraId="5205EF4D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457FC870" w14:textId="0C021E7E" w:rsidR="00E83704" w:rsidRDefault="00E83704" w:rsidP="00B53547">
            <w:pPr>
              <w:rPr>
                <w:rFonts w:cs="Arial"/>
                <w:b/>
                <w:bCs/>
                <w:color w:val="FF0000"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Bank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  <w:r w:rsidRPr="00E83704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>(Proof of Bank Details Required)</w:t>
            </w:r>
          </w:p>
          <w:p w14:paraId="0DDE6494" w14:textId="2AA56C50" w:rsidR="00953E2C" w:rsidRPr="00E83704" w:rsidRDefault="00953E2C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0000"/>
                <w:sz w:val="20"/>
                <w:szCs w:val="20"/>
              </w:rPr>
              <w:t>An updated copy if required every 3 months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52AC1" w14:textId="30FB59F9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Attached</w:t>
            </w:r>
          </w:p>
        </w:tc>
      </w:tr>
      <w:tr w:rsidR="00E83704" w:rsidRPr="00E83704" w14:paraId="678AF0A7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48BA37DC" w14:textId="79B6023C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Account Number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DD96D" w14:textId="7227A0BB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>
              <w:rPr>
                <w:rStyle w:val="ui-provider"/>
              </w:rPr>
              <w:t>1052419755</w:t>
            </w:r>
          </w:p>
        </w:tc>
      </w:tr>
      <w:tr w:rsidR="00E83704" w:rsidRPr="00E83704" w14:paraId="78F91C41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583F3080" w14:textId="225388DB" w:rsidR="00E83704" w:rsidRPr="00E83704" w:rsidRDefault="00E83704" w:rsidP="00B5354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lastRenderedPageBreak/>
              <w:t>Branch Code - 6 Digits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485AE" w14:textId="320730F2" w:rsidR="00E83704" w:rsidRPr="00E83704" w:rsidRDefault="00B34CAF" w:rsidP="00B53547">
            <w:pPr>
              <w:rPr>
                <w:rFonts w:cs="Arial"/>
                <w:sz w:val="20"/>
                <w:szCs w:val="20"/>
              </w:rPr>
            </w:pPr>
            <w:r w:rsidRPr="00B34CAF">
              <w:rPr>
                <w:rFonts w:cs="Arial"/>
                <w:sz w:val="20"/>
                <w:szCs w:val="20"/>
              </w:rPr>
              <w:t>450105</w:t>
            </w:r>
          </w:p>
        </w:tc>
      </w:tr>
      <w:tr w:rsidR="00E83704" w:rsidRPr="00E83704" w14:paraId="5CCE2E47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7C7C7B62" w14:textId="1C2F5CCB" w:rsidR="00953E2C" w:rsidRDefault="00E83704" w:rsidP="00E83704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sz w:val="20"/>
                <w:szCs w:val="20"/>
              </w:rPr>
              <w:t>BEE Certificate – Level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  <w:p w14:paraId="0D687479" w14:textId="77777777" w:rsidR="00E83704" w:rsidRDefault="00E83704" w:rsidP="00E83704">
            <w:pPr>
              <w:rPr>
                <w:rFonts w:cs="Arial"/>
                <w:b/>
                <w:bCs/>
                <w:color w:val="FF0000"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 xml:space="preserve">(Copy </w:t>
            </w:r>
            <w:r w:rsidR="00953E2C">
              <w:rPr>
                <w:rFonts w:cs="Arial"/>
                <w:b/>
                <w:bCs/>
                <w:color w:val="FF0000"/>
                <w:sz w:val="20"/>
                <w:szCs w:val="20"/>
              </w:rPr>
              <w:t>o</w:t>
            </w: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>f Certificate</w:t>
            </w:r>
            <w:r w:rsidR="00953E2C">
              <w:rPr>
                <w:rFonts w:cs="Arial"/>
                <w:b/>
                <w:bCs/>
                <w:color w:val="FF0000"/>
                <w:sz w:val="20"/>
                <w:szCs w:val="20"/>
              </w:rPr>
              <w:t xml:space="preserve"> or Affidavit is</w:t>
            </w: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953E2C">
              <w:rPr>
                <w:rFonts w:cs="Arial"/>
                <w:b/>
                <w:bCs/>
                <w:color w:val="FF0000"/>
                <w:sz w:val="20"/>
                <w:szCs w:val="20"/>
              </w:rPr>
              <w:t>Mandatory</w:t>
            </w: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>)</w:t>
            </w:r>
          </w:p>
          <w:p w14:paraId="07BDE4B9" w14:textId="5DFDF56D" w:rsidR="00953E2C" w:rsidRPr="00E83704" w:rsidRDefault="00953E2C" w:rsidP="00E83704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0000"/>
                <w:sz w:val="20"/>
                <w:szCs w:val="20"/>
              </w:rPr>
              <w:t>An updated copy is required after expiry date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C5178" w14:textId="05B811C3" w:rsidR="00E83704" w:rsidRPr="00E83704" w:rsidRDefault="007B604A" w:rsidP="00B5354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Currently not applicable to the company</w:t>
            </w:r>
          </w:p>
        </w:tc>
      </w:tr>
      <w:tr w:rsidR="00E83704" w:rsidRPr="00E83704" w14:paraId="4867F939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1B0C67D6" w14:textId="1E9702CF" w:rsidR="00953E2C" w:rsidRDefault="00E83704" w:rsidP="00E83704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Tax Clearance Certificate</w:t>
            </w:r>
            <w:r w:rsidR="00953E2C">
              <w:rPr>
                <w:rFonts w:cs="Arial"/>
                <w:b/>
                <w:bCs/>
                <w:sz w:val="20"/>
                <w:szCs w:val="20"/>
              </w:rPr>
              <w:t xml:space="preserve"> Provided (Yes, No):</w:t>
            </w:r>
          </w:p>
          <w:p w14:paraId="4105D558" w14:textId="6A42ADA4" w:rsidR="00E83704" w:rsidRDefault="00E83704" w:rsidP="00E83704">
            <w:pPr>
              <w:rPr>
                <w:rFonts w:cs="Arial"/>
                <w:b/>
                <w:bCs/>
                <w:color w:val="FF0000"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 xml:space="preserve">(Copy </w:t>
            </w:r>
            <w:r w:rsidR="00953E2C">
              <w:rPr>
                <w:rFonts w:cs="Arial"/>
                <w:b/>
                <w:bCs/>
                <w:color w:val="FF0000"/>
                <w:sz w:val="20"/>
                <w:szCs w:val="20"/>
              </w:rPr>
              <w:t>o</w:t>
            </w: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>f Certificate Required)</w:t>
            </w:r>
          </w:p>
          <w:p w14:paraId="6CD230C8" w14:textId="17D6712E" w:rsidR="00953E2C" w:rsidRPr="00E83704" w:rsidRDefault="00953E2C" w:rsidP="00E83704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0000"/>
                <w:sz w:val="20"/>
                <w:szCs w:val="20"/>
              </w:rPr>
              <w:t>An updated copy if required every 3 months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66470" w14:textId="541AD3B4" w:rsidR="00E83704" w:rsidRPr="00E83704" w:rsidRDefault="003A32EA" w:rsidP="00B5354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No, But will provide soon…</w:t>
            </w:r>
          </w:p>
        </w:tc>
      </w:tr>
      <w:tr w:rsidR="00953E2C" w:rsidRPr="00E83704" w14:paraId="1772DA3D" w14:textId="77777777" w:rsidTr="00953E2C">
        <w:trPr>
          <w:trHeight w:val="510"/>
        </w:trPr>
        <w:tc>
          <w:tcPr>
            <w:tcW w:w="5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14:paraId="40A341E2" w14:textId="047264AB" w:rsidR="00953E2C" w:rsidRDefault="00953E2C" w:rsidP="00E83704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Proof of Accreditation Provided (Yes, No):</w:t>
            </w:r>
          </w:p>
          <w:p w14:paraId="52235863" w14:textId="77777777" w:rsidR="00953E2C" w:rsidRDefault="00953E2C" w:rsidP="00953E2C">
            <w:pPr>
              <w:rPr>
                <w:rFonts w:cs="Arial"/>
                <w:b/>
                <w:bCs/>
                <w:color w:val="FF0000"/>
                <w:sz w:val="20"/>
                <w:szCs w:val="20"/>
              </w:rPr>
            </w:pP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 xml:space="preserve">(Copy </w:t>
            </w:r>
            <w:r>
              <w:rPr>
                <w:rFonts w:cs="Arial"/>
                <w:b/>
                <w:bCs/>
                <w:color w:val="FF0000"/>
                <w:sz w:val="20"/>
                <w:szCs w:val="20"/>
              </w:rPr>
              <w:t>o</w:t>
            </w:r>
            <w:r w:rsidRPr="00E83704">
              <w:rPr>
                <w:rFonts w:cs="Arial"/>
                <w:b/>
                <w:bCs/>
                <w:color w:val="FF0000"/>
                <w:sz w:val="20"/>
                <w:szCs w:val="20"/>
              </w:rPr>
              <w:t>f Certificate Required)</w:t>
            </w:r>
          </w:p>
          <w:p w14:paraId="7BCCA952" w14:textId="4EBE3211" w:rsidR="00953E2C" w:rsidRDefault="00953E2C" w:rsidP="00E83704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0000"/>
                <w:sz w:val="20"/>
                <w:szCs w:val="20"/>
              </w:rPr>
              <w:t>An updated copy is required after expiry date</w:t>
            </w:r>
          </w:p>
        </w:tc>
        <w:tc>
          <w:tcPr>
            <w:tcW w:w="5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8AD72" w14:textId="0EB3DB36" w:rsidR="001001BC" w:rsidRPr="00E83704" w:rsidRDefault="003A32EA" w:rsidP="00B5354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No, But will provide soon…</w:t>
            </w:r>
          </w:p>
        </w:tc>
      </w:tr>
    </w:tbl>
    <w:p w14:paraId="57D0E60F" w14:textId="77777777" w:rsidR="000C6FAE" w:rsidRPr="009C4DF9" w:rsidRDefault="000C6FAE" w:rsidP="00E83704">
      <w:pPr>
        <w:widowControl w:val="0"/>
        <w:spacing w:after="0" w:line="240" w:lineRule="auto"/>
        <w:rPr>
          <w:rFonts w:ascii="Calibri" w:eastAsia="Times New Roman" w:hAnsi="Calibri" w:cs="Times New Roman"/>
          <w:snapToGrid w:val="0"/>
          <w:color w:val="000000"/>
          <w:sz w:val="20"/>
          <w:szCs w:val="20"/>
          <w:lang w:val="en-US"/>
        </w:rPr>
      </w:pPr>
    </w:p>
    <w:sectPr w:rsidR="000C6FAE" w:rsidRPr="009C4DF9" w:rsidSect="00E8370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74A5C" w14:textId="77777777" w:rsidR="00802D05" w:rsidRDefault="00802D05" w:rsidP="00A41D28">
      <w:pPr>
        <w:spacing w:after="0" w:line="240" w:lineRule="auto"/>
      </w:pPr>
      <w:r>
        <w:separator/>
      </w:r>
    </w:p>
  </w:endnote>
  <w:endnote w:type="continuationSeparator" w:id="0">
    <w:p w14:paraId="75F90E07" w14:textId="77777777" w:rsidR="00802D05" w:rsidRDefault="00802D05" w:rsidP="00A41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single" w:sz="4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3"/>
      <w:gridCol w:w="4513"/>
    </w:tblGrid>
    <w:tr w:rsidR="009C4DF9" w:rsidRPr="00CA4A15" w14:paraId="42582090" w14:textId="77777777" w:rsidTr="00937238">
      <w:tc>
        <w:tcPr>
          <w:tcW w:w="4621" w:type="dxa"/>
        </w:tcPr>
        <w:p w14:paraId="65B73E16" w14:textId="3A9AB5C9" w:rsidR="009C4DF9" w:rsidRPr="00CA4A15" w:rsidRDefault="00E83704" w:rsidP="009C4DF9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Supplier -</w:t>
          </w:r>
          <w:r w:rsidRPr="00E83704">
            <w:rPr>
              <w:sz w:val="18"/>
              <w:szCs w:val="18"/>
            </w:rPr>
            <w:t xml:space="preserve"> Take </w:t>
          </w:r>
          <w:r w:rsidR="00953E2C">
            <w:rPr>
              <w:sz w:val="18"/>
              <w:szCs w:val="18"/>
            </w:rPr>
            <w:t>o</w:t>
          </w:r>
          <w:r w:rsidRPr="00E83704">
            <w:rPr>
              <w:sz w:val="18"/>
              <w:szCs w:val="18"/>
            </w:rPr>
            <w:t>n Form</w:t>
          </w:r>
        </w:p>
      </w:tc>
      <w:tc>
        <w:tcPr>
          <w:tcW w:w="4621" w:type="dxa"/>
        </w:tcPr>
        <w:sdt>
          <w:sdtPr>
            <w:rPr>
              <w:sz w:val="18"/>
              <w:szCs w:val="18"/>
            </w:rPr>
            <w:id w:val="-847245852"/>
            <w:docPartObj>
              <w:docPartGallery w:val="Page Numbers (Bottom of Page)"/>
              <w:docPartUnique/>
            </w:docPartObj>
          </w:sdtPr>
          <w:sdtEndPr>
            <w:rPr>
              <w:color w:val="808080" w:themeColor="background1" w:themeShade="80"/>
              <w:spacing w:val="60"/>
            </w:rPr>
          </w:sdtEndPr>
          <w:sdtContent>
            <w:p w14:paraId="41D5CE4C" w14:textId="77777777" w:rsidR="009C4DF9" w:rsidRPr="00CA4A15" w:rsidRDefault="009C4DF9" w:rsidP="009C4DF9">
              <w:pPr>
                <w:pStyle w:val="Footer"/>
                <w:pBdr>
                  <w:top w:val="single" w:sz="4" w:space="1" w:color="D9D9D9" w:themeColor="background1" w:themeShade="D9"/>
                </w:pBdr>
                <w:jc w:val="right"/>
                <w:rPr>
                  <w:color w:val="808080" w:themeColor="background1" w:themeShade="80"/>
                  <w:spacing w:val="60"/>
                  <w:sz w:val="18"/>
                  <w:szCs w:val="18"/>
                </w:rPr>
              </w:pPr>
              <w:r w:rsidRPr="00CA4A15">
                <w:rPr>
                  <w:sz w:val="18"/>
                  <w:szCs w:val="18"/>
                </w:rPr>
                <w:fldChar w:fldCharType="begin"/>
              </w:r>
              <w:r w:rsidRPr="00CA4A15">
                <w:rPr>
                  <w:sz w:val="18"/>
                  <w:szCs w:val="18"/>
                </w:rPr>
                <w:instrText xml:space="preserve"> PAGE   \* MERGEFORMAT </w:instrText>
              </w:r>
              <w:r w:rsidRPr="00CA4A15">
                <w:rPr>
                  <w:sz w:val="18"/>
                  <w:szCs w:val="18"/>
                </w:rPr>
                <w:fldChar w:fldCharType="separate"/>
              </w:r>
              <w:r w:rsidR="00E83704">
                <w:rPr>
                  <w:noProof/>
                  <w:sz w:val="18"/>
                  <w:szCs w:val="18"/>
                </w:rPr>
                <w:t>1</w:t>
              </w:r>
              <w:r w:rsidRPr="00CA4A15">
                <w:rPr>
                  <w:noProof/>
                  <w:sz w:val="18"/>
                  <w:szCs w:val="18"/>
                </w:rPr>
                <w:fldChar w:fldCharType="end"/>
              </w:r>
              <w:r w:rsidRPr="00CA4A15">
                <w:rPr>
                  <w:sz w:val="18"/>
                  <w:szCs w:val="18"/>
                </w:rPr>
                <w:t xml:space="preserve"> | </w:t>
              </w:r>
              <w:r w:rsidRPr="00CA4A15">
                <w:rPr>
                  <w:color w:val="808080" w:themeColor="background1" w:themeShade="80"/>
                  <w:spacing w:val="60"/>
                  <w:sz w:val="18"/>
                  <w:szCs w:val="18"/>
                </w:rPr>
                <w:t>Page</w:t>
              </w:r>
            </w:p>
          </w:sdtContent>
        </w:sdt>
      </w:tc>
    </w:tr>
  </w:tbl>
  <w:p w14:paraId="49E5FDD1" w14:textId="77777777" w:rsidR="00A41D28" w:rsidRDefault="00A41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1FEE9" w14:textId="77777777" w:rsidR="00802D05" w:rsidRDefault="00802D05" w:rsidP="00A41D28">
      <w:pPr>
        <w:spacing w:after="0" w:line="240" w:lineRule="auto"/>
      </w:pPr>
      <w:r>
        <w:separator/>
      </w:r>
    </w:p>
  </w:footnote>
  <w:footnote w:type="continuationSeparator" w:id="0">
    <w:p w14:paraId="391AA220" w14:textId="77777777" w:rsidR="00802D05" w:rsidRDefault="00802D05" w:rsidP="00A41D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286192" w14:textId="227CFA66" w:rsidR="000C6FAE" w:rsidRDefault="000C6FAE" w:rsidP="00E8014C">
    <w:pPr>
      <w:pStyle w:val="Header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704"/>
    <w:rsid w:val="0008049D"/>
    <w:rsid w:val="000C6FAE"/>
    <w:rsid w:val="001001BC"/>
    <w:rsid w:val="001614F5"/>
    <w:rsid w:val="00220B77"/>
    <w:rsid w:val="00233D3C"/>
    <w:rsid w:val="0024292A"/>
    <w:rsid w:val="00265C1C"/>
    <w:rsid w:val="00270B50"/>
    <w:rsid w:val="00323334"/>
    <w:rsid w:val="003A32EA"/>
    <w:rsid w:val="00485B5C"/>
    <w:rsid w:val="004B1D59"/>
    <w:rsid w:val="00503C54"/>
    <w:rsid w:val="00533834"/>
    <w:rsid w:val="0064183F"/>
    <w:rsid w:val="007B604A"/>
    <w:rsid w:val="00802D05"/>
    <w:rsid w:val="00820DE8"/>
    <w:rsid w:val="0085692F"/>
    <w:rsid w:val="00953E2C"/>
    <w:rsid w:val="009B3159"/>
    <w:rsid w:val="009C437B"/>
    <w:rsid w:val="009C4DF9"/>
    <w:rsid w:val="00A41D28"/>
    <w:rsid w:val="00A50D70"/>
    <w:rsid w:val="00A93430"/>
    <w:rsid w:val="00AC3AEC"/>
    <w:rsid w:val="00B34CAF"/>
    <w:rsid w:val="00B42F5D"/>
    <w:rsid w:val="00B67112"/>
    <w:rsid w:val="00B92E92"/>
    <w:rsid w:val="00C72266"/>
    <w:rsid w:val="00CA4A15"/>
    <w:rsid w:val="00CF6F7A"/>
    <w:rsid w:val="00D15CE5"/>
    <w:rsid w:val="00DD17C2"/>
    <w:rsid w:val="00E602FF"/>
    <w:rsid w:val="00E8014C"/>
    <w:rsid w:val="00E83704"/>
    <w:rsid w:val="00EA6B5C"/>
    <w:rsid w:val="00F64B1D"/>
    <w:rsid w:val="00F777A4"/>
    <w:rsid w:val="00F94877"/>
    <w:rsid w:val="18F92953"/>
    <w:rsid w:val="319E8406"/>
    <w:rsid w:val="7FE6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D617861"/>
  <w15:docId w15:val="{EEFE6F5E-DC9E-4A94-97A7-8201E820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877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4877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877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877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877"/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94877"/>
    <w:pPr>
      <w:pageBreakBefore/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4877"/>
    <w:rPr>
      <w:rFonts w:eastAsiaTheme="majorEastAsia" w:cstheme="majorBidi"/>
      <w:b/>
      <w:color w:val="17365D" w:themeColor="text2" w:themeShade="BF"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rsid w:val="00DD1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1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7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D28"/>
  </w:style>
  <w:style w:type="paragraph" w:styleId="Footer">
    <w:name w:val="footer"/>
    <w:basedOn w:val="Normal"/>
    <w:link w:val="FooterChar"/>
    <w:uiPriority w:val="99"/>
    <w:unhideWhenUsed/>
    <w:rsid w:val="00A41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D28"/>
  </w:style>
  <w:style w:type="character" w:styleId="Hyperlink">
    <w:name w:val="Hyperlink"/>
    <w:basedOn w:val="DefaultParagraphFont"/>
    <w:uiPriority w:val="99"/>
    <w:unhideWhenUsed/>
    <w:rsid w:val="008569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92F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7B6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gif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bastian\Desktop\ISO%20Form%20and%20Policy%20Templates\DW%20ISO9001_Form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15388319-dbb6-4db0-b419-6861586e740a" xsi:nil="true"/>
    <lcf76f155ced4ddcb4097134ff3c332f xmlns="15388319-dbb6-4db0-b419-6861586e740a">
      <Terms xmlns="http://schemas.microsoft.com/office/infopath/2007/PartnerControls"/>
    </lcf76f155ced4ddcb4097134ff3c332f>
    <TaxCatchAll xmlns="a5517f03-1944-44f3-a16b-86781c3ae7b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40252D7FE7EE498868A09D89FA9A8C" ma:contentTypeVersion="17" ma:contentTypeDescription="Create a new document." ma:contentTypeScope="" ma:versionID="7c09654df7ddfecf48ace948e6735cc2">
  <xsd:schema xmlns:xsd="http://www.w3.org/2001/XMLSchema" xmlns:xs="http://www.w3.org/2001/XMLSchema" xmlns:p="http://schemas.microsoft.com/office/2006/metadata/properties" xmlns:ns2="15388319-dbb6-4db0-b419-6861586e740a" xmlns:ns3="a5517f03-1944-44f3-a16b-86781c3ae7bc" targetNamespace="http://schemas.microsoft.com/office/2006/metadata/properties" ma:root="true" ma:fieldsID="0da96985a8723e4f92b043b01b913690" ns2:_="" ns3:_="">
    <xsd:import namespace="15388319-dbb6-4db0-b419-6861586e740a"/>
    <xsd:import namespace="a5517f03-1944-44f3-a16b-86781c3ae7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88319-dbb6-4db0-b419-6861586e74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39a56d3-5572-41de-9c3d-0d865b747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17f03-1944-44f3-a16b-86781c3ae7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30bbc68-aa3c-466a-a371-030b4efa261b}" ma:internalName="TaxCatchAll" ma:showField="CatchAllData" ma:web="a5517f03-1944-44f3-a16b-86781c3ae7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FA1389-2A87-457E-A92D-9BE216228A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F6545A-8F4F-452A-A042-BB18A446C6ED}">
  <ds:schemaRefs>
    <ds:schemaRef ds:uri="http://schemas.microsoft.com/office/2006/metadata/properties"/>
    <ds:schemaRef ds:uri="http://schemas.microsoft.com/office/infopath/2007/PartnerControls"/>
    <ds:schemaRef ds:uri="15388319-dbb6-4db0-b419-6861586e740a"/>
    <ds:schemaRef ds:uri="a5517f03-1944-44f3-a16b-86781c3ae7bc"/>
  </ds:schemaRefs>
</ds:datastoreItem>
</file>

<file path=customXml/itemProps3.xml><?xml version="1.0" encoding="utf-8"?>
<ds:datastoreItem xmlns:ds="http://schemas.openxmlformats.org/officeDocument/2006/customXml" ds:itemID="{762EB2AB-7F12-4607-B0F7-0808210666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D51D94-DB61-4C12-B5EB-A9C4CC2FA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388319-dbb6-4db0-b419-6861586e740a"/>
    <ds:schemaRef ds:uri="a5517f03-1944-44f3-a16b-86781c3ae7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DW ISO9001_Form Template.dotx</Template>
  <TotalTime>46</TotalTime>
  <Pages>2</Pages>
  <Words>200</Words>
  <Characters>1157</Characters>
  <Application>Microsoft Office Word</Application>
  <DocSecurity>0</DocSecurity>
  <Lines>72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mahadeo</dc:creator>
  <cp:lastModifiedBy>Amit Sinha</cp:lastModifiedBy>
  <cp:revision>4</cp:revision>
  <cp:lastPrinted>2018-11-26T15:46:00Z</cp:lastPrinted>
  <dcterms:created xsi:type="dcterms:W3CDTF">2022-10-13T08:41:00Z</dcterms:created>
  <dcterms:modified xsi:type="dcterms:W3CDTF">2024-07-22T18:26:00Z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0x010100A440252D7FE7EE498868A09D89FA9A8C</vt:lpwstr>
  </property>
  <property fmtid="{D5CDD505-2E9C-101B-9397-08002B2CF9AE}" pid="3" name="MediaServiceImageTags">
    <vt:lpwstr/>
  </property>
  <property fmtid="{D5CDD505-2E9C-101B-9397-08002B2CF9AE}" pid="4" name="GrammarlyDocumentId">
    <vt:lpwstr>c2a687026cafd7661fe5e4df1fe35fa421185c7b2ab00a0363b91997f3ba1f64</vt:lpwstr>
  </property>
</Properties>
</file>